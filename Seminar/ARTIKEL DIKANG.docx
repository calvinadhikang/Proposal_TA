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48359" w14:textId="77777777" w:rsidR="00E97402" w:rsidRDefault="00E97402">
      <w:pPr>
        <w:pStyle w:val="Text"/>
        <w:ind w:firstLine="0"/>
        <w:rPr>
          <w:sz w:val="18"/>
          <w:szCs w:val="18"/>
        </w:rPr>
      </w:pPr>
      <w:r>
        <w:rPr>
          <w:sz w:val="18"/>
          <w:szCs w:val="18"/>
        </w:rPr>
        <w:footnoteReference w:customMarkFollows="1" w:id="1"/>
        <w:sym w:font="Symbol" w:char="F020"/>
      </w:r>
    </w:p>
    <w:p w14:paraId="741FCF7C" w14:textId="77777777" w:rsidR="00E97402" w:rsidRPr="00902F10" w:rsidRDefault="00923B21">
      <w:pPr>
        <w:pStyle w:val="Title"/>
        <w:framePr w:wrap="notBeside"/>
      </w:pPr>
      <w:r>
        <w:t>Website Manajemen Bisnis Penjualan Ban PT. Goldfinger Wheels Indonesia Dengan Menggunakan Framework Laravel</w:t>
      </w:r>
    </w:p>
    <w:p w14:paraId="0367C64E" w14:textId="77777777" w:rsidR="00214762" w:rsidRPr="00CD7BEF" w:rsidRDefault="00BD3041" w:rsidP="00214762">
      <w:pPr>
        <w:pStyle w:val="Authors"/>
        <w:framePr w:wrap="notBeside"/>
      </w:pPr>
      <w:bookmarkStart w:id="0" w:name="PointTmp"/>
      <w:r w:rsidRPr="00BD3041">
        <w:t>Calvin Adhikang</w:t>
      </w:r>
      <w:r w:rsidR="00214762" w:rsidRPr="00BD3041">
        <w:t xml:space="preserve">, </w:t>
      </w:r>
      <w:r w:rsidRPr="00BD3041">
        <w:rPr>
          <w:i/>
        </w:rPr>
        <w:t>Sistem Informasi Institut Sains dan Teknologi Terpadu Surabaya</w:t>
      </w:r>
      <w:r w:rsidR="00214762" w:rsidRPr="00BD3041">
        <w:t xml:space="preserve">, </w:t>
      </w:r>
      <w:r w:rsidRPr="00BD3041">
        <w:t>Eric Sugiharto, Sistem Informasi Institut Sains dan Teknologi Terpadu Surabaya</w:t>
      </w:r>
    </w:p>
    <w:p w14:paraId="3F2F545C" w14:textId="77777777" w:rsidR="007A0E3E" w:rsidRDefault="00473262" w:rsidP="007A0E3E">
      <w:pPr>
        <w:pStyle w:val="Abstract"/>
      </w:pPr>
      <w:r>
        <w:rPr>
          <w:i/>
          <w:iCs/>
        </w:rPr>
        <w:t>Abstrak</w:t>
      </w:r>
      <w:r>
        <w:t>—</w:t>
      </w:r>
      <w:r w:rsidR="007A0E3E">
        <w:t>Industri penjualan ban sedang berkembang cukup pesat dan menjadi salah satu kebutuhan pokok dalam melaksanakan transportasi pribadi maupun bisnis. PT. Goldfinger Wheels Indonesia memiliki peran penting dalam mendukung pertumbuhan ekonomi dan industri penjualan ban di Indonesia. Sebagai perusahaan yang bergerak di bisnis penjualan ban, fokus utama mereka adalah pada penjualan ban untuk kendaraan truk. Berlokasi di kota Balikpapan, tepatnya di Jalan Soekarno Hatta KM 6, Graha Indah, Balikpapan, Kalimantan Timur, PT. Goldfinger Wheels Indonesia menunjukan komitmen terhadap pengadaan ban kendaraan truk.</w:t>
      </w:r>
    </w:p>
    <w:p w14:paraId="15C425D7" w14:textId="77777777" w:rsidR="007A0E3E" w:rsidRDefault="007A0E3E" w:rsidP="007A0E3E">
      <w:pPr>
        <w:pStyle w:val="Abstract"/>
      </w:pPr>
      <w:r>
        <w:t>Dalam menjalankan bisnis penjualan ban, PT. Goldfinger Wheels Indonesia tidak hanya fokus pada melakukan penjualan saja, tetapi juga melibatkan kegiatan pencatatan dan manajemen bisnis. Meskipun PT. Goldfinger Wheels Indonesia dan para pengusaha lainnya berusaha dalam melakukan pencatatan dan manajemen bisnis penjualan ban, namun sayangnya, mereka menghadapi kendala yang signifikan dalam proses tersebut. Salah satu hambatan utama yang dihadapi adalah volume besar data yang perlu dicatat, yang pada akhirnya berakibat tidak konsistennya akurasi dan keteraturan proses pencatatan.</w:t>
      </w:r>
    </w:p>
    <w:p w14:paraId="20EC6979" w14:textId="77777777" w:rsidR="007A0E3E" w:rsidRDefault="007A0E3E" w:rsidP="007A0E3E">
      <w:pPr>
        <w:pStyle w:val="Abstract"/>
      </w:pPr>
      <w:r>
        <w:t>Berdasarkan temuan masalah diatas, maka dari itu munculah ide untuk membuat sebuah website yang dapat membantu memudahkan PT. Goldfinger Wheels Indonesia melakukan proses pencatatan transaksi penjualan, data hutang dan piutang. Dimana dari pencatatan tersebut diharapkan dapat membantu para pelaku usaha penjualan ban melakukan analisis dan manajemen bisnis.</w:t>
      </w:r>
    </w:p>
    <w:p w14:paraId="2896FB8F" w14:textId="77777777" w:rsidR="00473262" w:rsidRPr="008044F8" w:rsidRDefault="007A0E3E" w:rsidP="007A0E3E">
      <w:pPr>
        <w:pStyle w:val="Abstract"/>
        <w:rPr>
          <w:lang w:val="sv-SE"/>
        </w:rPr>
      </w:pPr>
      <w:r>
        <w:t>Berdasarkan hasil uji coba melalui beberapa tugas yang diberikan, lalu dilakukan kuesioner mengenai pelaksanaan tugas tersebut berdasarkan setiap role sehingga didapatkan kesimpulan bahwa website sistem informasi manajemen bisnis penjualan ban ini dapat membantu dan memudahkan perusahaan.</w:t>
      </w:r>
    </w:p>
    <w:p w14:paraId="433D640E" w14:textId="77777777" w:rsidR="00473262" w:rsidRPr="008044F8" w:rsidRDefault="00473262" w:rsidP="00473262">
      <w:pPr>
        <w:pStyle w:val="Abstract"/>
        <w:rPr>
          <w:lang w:val="sv-SE"/>
        </w:rPr>
      </w:pPr>
    </w:p>
    <w:p w14:paraId="25345563" w14:textId="579B3C9E" w:rsidR="00E97402" w:rsidRDefault="00473262" w:rsidP="00473262">
      <w:pPr>
        <w:pStyle w:val="IndexTerms"/>
      </w:pPr>
      <w:r w:rsidRPr="0064252C">
        <w:rPr>
          <w:i/>
          <w:iCs/>
          <w:lang w:val="sv-SE"/>
        </w:rPr>
        <w:t>Kata Kunci</w:t>
      </w:r>
      <w:r w:rsidR="0064252C" w:rsidRPr="0064252C">
        <w:rPr>
          <w:i/>
          <w:iCs/>
          <w:lang w:val="sv-SE"/>
        </w:rPr>
        <w:t xml:space="preserve"> </w:t>
      </w:r>
      <w:r w:rsidRPr="0064252C">
        <w:rPr>
          <w:lang w:val="sv-SE"/>
        </w:rPr>
        <w:t>—</w:t>
      </w:r>
      <w:r w:rsidR="0064252C" w:rsidRPr="0064252C">
        <w:rPr>
          <w:lang w:val="sv-SE"/>
        </w:rPr>
        <w:t xml:space="preserve"> Bisnis, Digitalisasi, Manajemen, Website. </w:t>
      </w:r>
    </w:p>
    <w:p w14:paraId="63BC8ACF" w14:textId="77777777" w:rsidR="00E97402" w:rsidRDefault="00E97402"/>
    <w:bookmarkEnd w:id="0"/>
    <w:p w14:paraId="53260ADA" w14:textId="77777777" w:rsidR="00E97402" w:rsidRDefault="007D487F">
      <w:pPr>
        <w:pStyle w:val="Heading1"/>
      </w:pPr>
      <w:r>
        <w:t>Pendahuluan</w:t>
      </w:r>
    </w:p>
    <w:p w14:paraId="757B3D5C" w14:textId="77777777" w:rsidR="00E97402" w:rsidRDefault="0079767D">
      <w:pPr>
        <w:pStyle w:val="Text"/>
        <w:keepNext/>
        <w:framePr w:dropCap="drop" w:lines="2" w:wrap="auto" w:vAnchor="text" w:hAnchor="text"/>
        <w:spacing w:line="480" w:lineRule="exact"/>
        <w:ind w:firstLine="0"/>
        <w:rPr>
          <w:smallCaps/>
          <w:position w:val="-3"/>
          <w:sz w:val="56"/>
          <w:szCs w:val="56"/>
        </w:rPr>
      </w:pPr>
      <w:r>
        <w:rPr>
          <w:position w:val="-3"/>
          <w:sz w:val="56"/>
          <w:szCs w:val="56"/>
        </w:rPr>
        <w:t>P</w:t>
      </w:r>
    </w:p>
    <w:p w14:paraId="13EDEF68" w14:textId="77777777" w:rsidR="0079767D" w:rsidRDefault="0079767D" w:rsidP="00473262">
      <w:pPr>
        <w:pStyle w:val="Text"/>
        <w:ind w:firstLine="0"/>
      </w:pPr>
      <w:r w:rsidRPr="0079767D">
        <w:t xml:space="preserve">ada saat ini industri penjualan ban sedang berkembang cukup pesar dan menjadi salah satu kebutuhan pokok dalam melaksanakan transportasi pribadi maupun bisnis. Per tahun 2021 terdapat kurang lebih 120 juta kendaraan roda dua, dan 6 juta kendaraan roda empat. Dalam kegiatan penjualan ban, para pengusaha dapat melakukan pencatatan dan manajemen ban yang dimiliki, baik berupa jumlah stok ban yang ada di gudang, ukuran ban, jenis ban, tipe ban, dan stok ban. Lalu manajemen dan melakukan pembelian serta penjualan ban. Yang terakhir, pembuatan laporan untuk kepentingan pengambilan keputusan maupun perpajakan perusahaan. Hal ini bertujuan untuk meningkatkan efisiensi, efektifitas, keberlangsungan, dan memaksimalkan proses bisnis penjualan ban. Dalam melakukan kegiatan manajemen dan penjualan ban, sayangnya para pengusaha memiliki kendala dalam melakukan manajemen ban tersebut. Para pengusaha memiliki kesulitan dalam melakukan pencatatan karena data yang dicatat sangat banyak, akhirnya terdapat hambatan dalam melakukan pencatatan sehingga terjadi banyak kesalahan yang diakibatkan karena kurangnya konsentrasi dan menjadikan data yang dicatat menjadi berantakan. Berdasarkan pernyataan Edward R. Tufte, “Data yang salah lebih buruk daripada tidak memiliki data sama sekali”. Berdasarkan temuan masalah diatas, maka dari itu munculah ide untuk membuat sebuah website yang dapat membantu para pengusaha penjual ban untuk lebih mudah mencatat, menghitung, melihat dan mengelola pencatatan kegiatan penjualan ban tersebut. Dimana dari pencatatan tersebut diharapkan dapat membantu para pelaku usaha penjualan ban melakukan analisis dan memberikan kemudahan kepada para pengusaha serta pencatatan laporan yang baik dan jelas </w:t>
      </w:r>
    </w:p>
    <w:p w14:paraId="2A061B5C" w14:textId="77777777" w:rsidR="008A3C23" w:rsidRDefault="00124399" w:rsidP="001F4C5C">
      <w:pPr>
        <w:pStyle w:val="Heading1"/>
      </w:pPr>
      <w:r>
        <w:t>Teori penunjang</w:t>
      </w:r>
    </w:p>
    <w:p w14:paraId="47546333" w14:textId="77777777" w:rsidR="00124399" w:rsidRDefault="00124399" w:rsidP="00124399">
      <w:pPr>
        <w:pStyle w:val="Text"/>
      </w:pPr>
      <w:r>
        <w:t xml:space="preserve">Proses pembuatan website tidak luput dari bantuan teori dasar dan alat bantu lainnya </w:t>
      </w:r>
      <w:r w:rsidR="005B3C7D">
        <w:t xml:space="preserve">yang bertujuan untuk memaksimalkan proses pembuatan </w:t>
      </w:r>
      <w:r w:rsidR="005B3C7D" w:rsidRPr="005B3C7D">
        <w:t>Website Manajemen Bisnis Penjualan Ban PT. Goldfinger Wheels Indonesia dengan menggunakan Framework Laravel</w:t>
      </w:r>
    </w:p>
    <w:p w14:paraId="0B6E8002" w14:textId="77777777" w:rsidR="005B3C7D" w:rsidRDefault="005B3C7D" w:rsidP="005B3C7D">
      <w:pPr>
        <w:pStyle w:val="Heading2"/>
      </w:pPr>
      <w:r>
        <w:t>Teori Penjualan Ban</w:t>
      </w:r>
    </w:p>
    <w:p w14:paraId="29319675" w14:textId="77777777" w:rsidR="005B3C7D" w:rsidRPr="005B3C7D" w:rsidRDefault="005B3C7D" w:rsidP="00D44371">
      <w:pPr>
        <w:pStyle w:val="Text"/>
        <w:ind w:firstLine="144"/>
      </w:pPr>
      <w:r>
        <w:t xml:space="preserve">Perusahaan penjualan ban berfungsi sebagai perantara antara produsen ban dan pengguna akhir, menyediakan berbagai jenis ban untuk kendaraan penumpang, truk, bus, dan sepeda motor. Manajemen penjualan ban meliputi pemilihan jenis, merk, dan kualitas ban yang sesuai, teknik penyimpanan dan pemasangan yang tepat, serta strategi </w:t>
      </w:r>
      <w:r>
        <w:lastRenderedPageBreak/>
        <w:t xml:space="preserve">pemasaran efektif untuk menarik pelanggan dan membangun hubungan jangka panjang. Ini mencakup periklanan, promosi penjualan, dan pelayanan pelanggan yang baik, yang penting untuk kepuasan dan kesetiaan pelanggan. </w:t>
      </w:r>
    </w:p>
    <w:p w14:paraId="6E65D626" w14:textId="77777777" w:rsidR="00D44371" w:rsidRDefault="00D44371" w:rsidP="00D44371">
      <w:pPr>
        <w:pStyle w:val="Heading2"/>
      </w:pPr>
      <w:r>
        <w:t>Vulkanisir</w:t>
      </w:r>
    </w:p>
    <w:p w14:paraId="53D5733A" w14:textId="77777777" w:rsidR="00D44371" w:rsidRDefault="00D44371" w:rsidP="00D44371">
      <w:pPr>
        <w:pStyle w:val="Text"/>
      </w:pPr>
      <w:r w:rsidRPr="00D44371">
        <w:t>Vulkanisir adalah teknik memperbaiki ban aus dengan menerapkan lapisan karet baru, melibatkan tahapan pembersihan, pemotongan bagian rusak, dan penerapan lapisan karet yang sesuai spesifikasi. Proses ini menggunakan panas dan tekanan untuk mengikat lapisan karet dengan ban yang ada, menciptakan permukaan halus dan aman. Biasanya digunakan untuk ban kendaraan besar seperti truk dan bus untuk memperpanjang umur pakai dan mengurangi biaya penggantian. Metode ini juga mengurangi dampak lingkungan dengan mengurangi limbah ban yang dibuang.</w:t>
      </w:r>
    </w:p>
    <w:p w14:paraId="3EB268FD" w14:textId="77777777" w:rsidR="00D44371" w:rsidRDefault="00D44371" w:rsidP="00D44371">
      <w:pPr>
        <w:pStyle w:val="Heading2"/>
      </w:pPr>
      <w:r>
        <w:t>Model View Controller (MVC)</w:t>
      </w:r>
    </w:p>
    <w:p w14:paraId="5D72817C" w14:textId="77777777" w:rsidR="00BE26E2" w:rsidRDefault="00BE26E2" w:rsidP="00BE26E2">
      <w:pPr>
        <w:pStyle w:val="Text"/>
      </w:pPr>
      <w:r>
        <w:t xml:space="preserve">Arsitektur Model-View-Controller (MVC) merupakan konsep yang mengorganisir aplikasi menjadi tiga komponen utama: model, view, dan controller. </w:t>
      </w:r>
    </w:p>
    <w:p w14:paraId="0CDE4825" w14:textId="77777777" w:rsidR="00BE26E2" w:rsidRDefault="00BE26E2" w:rsidP="00BE26E2">
      <w:pPr>
        <w:pStyle w:val="Text"/>
      </w:pPr>
    </w:p>
    <w:p w14:paraId="46825B9A" w14:textId="77777777" w:rsidR="00BE26E2" w:rsidRDefault="00BE26E2" w:rsidP="00BE26E2">
      <w:pPr>
        <w:pStyle w:val="Text"/>
        <w:ind w:firstLine="0"/>
      </w:pPr>
      <w:r>
        <w:rPr>
          <w:noProof/>
          <w:lang w:eastAsia="zh-TW"/>
        </w:rPr>
        <mc:AlternateContent>
          <mc:Choice Requires="wps">
            <w:drawing>
              <wp:inline distT="0" distB="0" distL="0" distR="0" wp14:anchorId="3EC3D0DA" wp14:editId="79300D3D">
                <wp:extent cx="3057525" cy="1641764"/>
                <wp:effectExtent l="0" t="0" r="9525" b="0"/>
                <wp:docPr id="2099718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6417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6041C3" w14:textId="77777777" w:rsidR="00BE26E2" w:rsidRDefault="00BE26E2" w:rsidP="00BE26E2">
                            <w:pPr>
                              <w:pStyle w:val="FootnoteText"/>
                              <w:ind w:firstLine="0"/>
                              <w:jc w:val="center"/>
                            </w:pPr>
                            <w:r>
                              <w:rPr>
                                <w:noProof/>
                                <w:color w:val="000000"/>
                                <w:bdr w:val="single" w:sz="2" w:space="0" w:color="000000" w:frame="1"/>
                              </w:rPr>
                              <w:drawing>
                                <wp:inline distT="0" distB="0" distL="0" distR="0" wp14:anchorId="6C8B7D7B" wp14:editId="3E59CF7F">
                                  <wp:extent cx="2986351" cy="1433946"/>
                                  <wp:effectExtent l="0" t="0" r="5080" b="0"/>
                                  <wp:docPr id="144956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0692" cy="1445634"/>
                                          </a:xfrm>
                                          <a:prstGeom prst="rect">
                                            <a:avLst/>
                                          </a:prstGeom>
                                          <a:noFill/>
                                          <a:ln>
                                            <a:noFill/>
                                          </a:ln>
                                        </pic:spPr>
                                      </pic:pic>
                                    </a:graphicData>
                                  </a:graphic>
                                </wp:inline>
                              </w:drawing>
                            </w:r>
                          </w:p>
                          <w:p w14:paraId="1AC7B381" w14:textId="77777777" w:rsidR="00BE26E2" w:rsidRPr="00A7595F" w:rsidRDefault="00BE26E2" w:rsidP="00BE26E2">
                            <w:pPr>
                              <w:pStyle w:val="FootnoteText"/>
                              <w:ind w:firstLine="0"/>
                              <w:rPr>
                                <w:sz w:val="10"/>
                              </w:rPr>
                            </w:pPr>
                          </w:p>
                          <w:p w14:paraId="7A3E1149" w14:textId="77777777" w:rsidR="00BE26E2" w:rsidRDefault="00BE26E2" w:rsidP="00BE26E2">
                            <w:pPr>
                              <w:pStyle w:val="FootnoteText"/>
                              <w:tabs>
                                <w:tab w:val="left" w:pos="993"/>
                              </w:tabs>
                              <w:ind w:left="993" w:hanging="993"/>
                            </w:pPr>
                            <w:r>
                              <w:t xml:space="preserve">Gambar. 1.  </w:t>
                            </w:r>
                            <w:r>
                              <w:tab/>
                            </w:r>
                            <w:r w:rsidRPr="00BE26E2">
                              <w:t>Sistem Pada MVC</w:t>
                            </w:r>
                          </w:p>
                        </w:txbxContent>
                      </wps:txbx>
                      <wps:bodyPr rot="0" vert="horz" wrap="square" lIns="0" tIns="0" rIns="0" bIns="0" anchor="t" anchorCtr="0" upright="1">
                        <a:noAutofit/>
                      </wps:bodyPr>
                    </wps:wsp>
                  </a:graphicData>
                </a:graphic>
              </wp:inline>
            </w:drawing>
          </mc:Choice>
          <mc:Fallback>
            <w:pict>
              <v:shapetype w14:anchorId="3EC3D0DA" id="_x0000_t202" coordsize="21600,21600" o:spt="202" path="m,l,21600r21600,l21600,xe">
                <v:stroke joinstyle="miter"/>
                <v:path gradientshapeok="t" o:connecttype="rect"/>
              </v:shapetype>
              <v:shape id="Text Box 5" o:spid="_x0000_s1026" type="#_x0000_t202" style="width:240.75pt;height:1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" stroked="f">
                <v:textbox inset="0,0,0,0">
                  <w:txbxContent>
                    <w:p w14:paraId="2F6041C3" w14:textId="77777777" w:rsidR="00BE26E2" w:rsidRDefault="00BE26E2" w:rsidP="00BE26E2">
                      <w:pPr>
                        <w:pStyle w:val="FootnoteText"/>
                        <w:ind w:firstLine="0"/>
                        <w:jc w:val="center"/>
                      </w:pPr>
                      <w:r>
                        <w:rPr>
                          <w:noProof/>
                          <w:color w:val="000000"/>
                          <w:bdr w:val="single" w:sz="2" w:space="0" w:color="000000" w:frame="1"/>
                        </w:rPr>
                        <w:drawing>
                          <wp:inline distT="0" distB="0" distL="0" distR="0" wp14:anchorId="6C8B7D7B" wp14:editId="3E59CF7F">
                            <wp:extent cx="2986351" cy="1433946"/>
                            <wp:effectExtent l="0" t="0" r="5080" b="0"/>
                            <wp:docPr id="144956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0692" cy="1445634"/>
                                    </a:xfrm>
                                    <a:prstGeom prst="rect">
                                      <a:avLst/>
                                    </a:prstGeom>
                                    <a:noFill/>
                                    <a:ln>
                                      <a:noFill/>
                                    </a:ln>
                                  </pic:spPr>
                                </pic:pic>
                              </a:graphicData>
                            </a:graphic>
                          </wp:inline>
                        </w:drawing>
                      </w:r>
                    </w:p>
                    <w:p w14:paraId="1AC7B381" w14:textId="77777777" w:rsidR="00BE26E2" w:rsidRPr="00A7595F" w:rsidRDefault="00BE26E2" w:rsidP="00BE26E2">
                      <w:pPr>
                        <w:pStyle w:val="FootnoteText"/>
                        <w:ind w:firstLine="0"/>
                        <w:rPr>
                          <w:sz w:val="10"/>
                        </w:rPr>
                      </w:pPr>
                    </w:p>
                    <w:p w14:paraId="7A3E1149" w14:textId="77777777" w:rsidR="00BE26E2" w:rsidRDefault="00BE26E2" w:rsidP="00BE26E2">
                      <w:pPr>
                        <w:pStyle w:val="FootnoteText"/>
                        <w:tabs>
                          <w:tab w:val="left" w:pos="993"/>
                        </w:tabs>
                        <w:ind w:left="993" w:hanging="993"/>
                      </w:pPr>
                      <w:r>
                        <w:t xml:space="preserve">Gambar. 1.  </w:t>
                      </w:r>
                      <w:r>
                        <w:tab/>
                      </w:r>
                      <w:r w:rsidRPr="00BE26E2">
                        <w:t>Sistem Pada MVC</w:t>
                      </w:r>
                    </w:p>
                  </w:txbxContent>
                </v:textbox>
                <w10:anchorlock/>
              </v:shape>
            </w:pict>
          </mc:Fallback>
        </mc:AlternateContent>
      </w:r>
    </w:p>
    <w:p w14:paraId="12010A93" w14:textId="77777777" w:rsidR="00BE26E2" w:rsidRDefault="00BE26E2" w:rsidP="00BE26E2">
      <w:pPr>
        <w:pStyle w:val="Text"/>
      </w:pPr>
    </w:p>
    <w:p w14:paraId="4CFF64E5" w14:textId="77777777" w:rsidR="00BE26E2" w:rsidRDefault="00BE26E2" w:rsidP="00BE26E2">
      <w:pPr>
        <w:pStyle w:val="Text"/>
      </w:pPr>
      <w:r>
        <w:t>Model bertanggung jawab atas manajemen data dan logika bisnis, sementara view menangani tampilan antarmuka pengguna dengan cara yang estetis dan interaktif. Controller berperan sebagai penghubung antara model dan view, mengatur aliran data dan mengelola interaksi antara keduanya. Dengan memisahkan setiap komponen, MVC memperkuat struktur aplikasi dan memudahkan pemeliharaan kode.</w:t>
      </w:r>
    </w:p>
    <w:p w14:paraId="7CCE8792" w14:textId="77777777" w:rsidR="00D44371" w:rsidRDefault="00BE26E2" w:rsidP="00BE26E2">
      <w:pPr>
        <w:pStyle w:val="Text"/>
      </w:pPr>
      <w:r>
        <w:t>View, sebagai elemen yang berhubungan langsung dengan pengguna, menyajikan data dari model dengan cara yang mudah dipahami. Ini juga memungkinkan pengguna untuk berinteraksi dengan aplikasi dan mengirimkan input kembali ke controller. Sementara itu, controller mengelola respons terhadap aksi pengguna, seperti mengarahkan permintaan ke model dan memperbarui tampilan sesuai dengan logika bisnis aplikasi. Dengan menerapkan arsitektur MVC, pengembang dapat mengelola dan fokus pada aspek yang berbeda dari aplikasi secara terpisah, meningkatkan keterbacaan, efisiensi, dan skalabilitas kode. Selain itu, kerja tim menjadi lebih kolaboratif karena memungkinkan anggota tim untuk bekerja pada komponen yang berbeda secara paralel, tanpa mengganggu fungsi lain dari aplikasi. Konsep MVC telah menjadi fondasi penting dalam pengembangan aplikasi web modern.</w:t>
      </w:r>
      <w:r w:rsidRPr="00D44371">
        <w:t xml:space="preserve"> </w:t>
      </w:r>
    </w:p>
    <w:p w14:paraId="1A33D8D6" w14:textId="77777777" w:rsidR="00BE26E2" w:rsidRDefault="00BE26E2" w:rsidP="00BE26E2">
      <w:pPr>
        <w:pStyle w:val="Text"/>
        <w:ind w:firstLine="0"/>
      </w:pPr>
    </w:p>
    <w:p w14:paraId="521259B1" w14:textId="77777777" w:rsidR="00BE26E2" w:rsidRDefault="00BE26E2" w:rsidP="00BE26E2">
      <w:pPr>
        <w:pStyle w:val="Heading2"/>
      </w:pPr>
      <w:r>
        <w:t>Laravel</w:t>
      </w:r>
    </w:p>
    <w:p w14:paraId="2507ADE0" w14:textId="77777777" w:rsidR="00D44371" w:rsidRDefault="00BE26E2" w:rsidP="00BE26E2">
      <w:pPr>
        <w:pStyle w:val="Text"/>
      </w:pPr>
      <w:r>
        <w:t>Laravel adalah salah satu framework PHP yang dikembangkan oleh Taylor Otwell pada 2011, memanfaatkan konsep MVC untuk mempercepat pengembangan aplikasi web. Dengan lisensi MIT, Laravel menyediakan lingkungan yang kuat dan efisien bagi pengembang, membebaskan mereka dari tugas teknis yang repetitif. Fitur-fitur seperti sistem routing fleksibel dan Eloquent ORM membuat pengembangan aplikasi lebih cepat. Dukungan komunitas yang besar menjadikan Laravel pilihan utama bagi pengembang web dalam membangun aplikasi modern yang efisien, aman, dan terukur.</w:t>
      </w:r>
    </w:p>
    <w:p w14:paraId="32A6244C" w14:textId="77777777" w:rsidR="00DB2840" w:rsidRDefault="00BE26E2" w:rsidP="00DB2840">
      <w:pPr>
        <w:pStyle w:val="Heading2"/>
      </w:pPr>
      <w:r>
        <w:t>MySQL</w:t>
      </w:r>
    </w:p>
    <w:p w14:paraId="2ACB3ABF" w14:textId="77777777" w:rsidR="00BE26E2" w:rsidRDefault="00DB2840" w:rsidP="00DB2840">
      <w:pPr>
        <w:pStyle w:val="Text"/>
      </w:pPr>
      <w:r>
        <w:t>MySQL adalah server database open source yang menggunakan sistem manajemen database relasional (RDBMS) untuk mengelola data dengan efisien. Dengan bahasa SQL, pengguna dapat membuat, mengelola, dan mengoptimalkan database. MySQL mendukung prosedur tersimpan, fungsi, dan pemicu untuk otomatisasi tugas-tugas manajemen database, memungkinkan pengguna untuk meningkatkan efisiensi dalam pengelolaan data.</w:t>
      </w:r>
    </w:p>
    <w:p w14:paraId="519981A2" w14:textId="77777777" w:rsidR="00BE26E2" w:rsidRDefault="00BE26E2" w:rsidP="00BE26E2">
      <w:pPr>
        <w:pStyle w:val="Heading2"/>
      </w:pPr>
      <w:r>
        <w:t>FIFO (First In First Out)</w:t>
      </w:r>
    </w:p>
    <w:p w14:paraId="090F124D" w14:textId="77777777" w:rsidR="00BE26E2" w:rsidRDefault="00DB2840" w:rsidP="00DB2840">
      <w:pPr>
        <w:pStyle w:val="Text"/>
      </w:pPr>
      <w:r w:rsidRPr="00DB2840">
        <w:t>FIFO (First In First Out) adalah prinsip pengelolaan stok yang memprioritaskan barang yang pertama masuk sebagai yang pertama keluar dalam gudang atau persediaan. Metode ini terutama penting dalam bisnis yang menjual produk fisik dengan tanggal kadaluwarsa, membantu mengurangi risiko kerugian akibat barang kedaluwarsa. Selain itu, FIFO juga mendukung stabilitas margin keuntungan, terutama pada produk dengan harga fluktuatif seperti komoditas, karena menjual barang yang lebih tua sebelum harga berubah. Meskipun FIFO memiliki manfaat yang signifikan, penggunaannya harus disesuaikan dengan jenis bisnis dan karakteristik produk yang dikelola untuk memastikan efektivitasnya.</w:t>
      </w:r>
    </w:p>
    <w:p w14:paraId="223DBD69" w14:textId="77777777" w:rsidR="00DB2840" w:rsidRDefault="00DB2840" w:rsidP="00DB2840">
      <w:pPr>
        <w:pStyle w:val="Text"/>
      </w:pPr>
    </w:p>
    <w:p w14:paraId="359829C8" w14:textId="77777777" w:rsidR="00DB2840" w:rsidRDefault="00DB2840" w:rsidP="00DB2840">
      <w:pPr>
        <w:pStyle w:val="Text"/>
      </w:pPr>
      <w:r>
        <w:rPr>
          <w:noProof/>
          <w:lang w:eastAsia="zh-TW"/>
        </w:rPr>
        <mc:AlternateContent>
          <mc:Choice Requires="wps">
            <w:drawing>
              <wp:inline distT="0" distB="0" distL="0" distR="0" wp14:anchorId="4378D964" wp14:editId="0E38B177">
                <wp:extent cx="3057525" cy="1641764"/>
                <wp:effectExtent l="0" t="0" r="9525" b="0"/>
                <wp:docPr id="173551129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6417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19456" w14:textId="77777777" w:rsidR="00DB2840" w:rsidRDefault="00DB2840" w:rsidP="00DB2840">
                            <w:pPr>
                              <w:pStyle w:val="FootnoteText"/>
                              <w:ind w:firstLine="0"/>
                              <w:jc w:val="center"/>
                            </w:pPr>
                            <w:r>
                              <w:rPr>
                                <w:noProof/>
                                <w:color w:val="000000"/>
                                <w:bdr w:val="single" w:sz="2" w:space="0" w:color="000000" w:frame="1"/>
                              </w:rPr>
                              <w:drawing>
                                <wp:inline distT="0" distB="0" distL="0" distR="0" wp14:anchorId="1679FFB3" wp14:editId="61533138">
                                  <wp:extent cx="2517847" cy="1455420"/>
                                  <wp:effectExtent l="0" t="0" r="0" b="0"/>
                                  <wp:docPr id="967097329" name="Picture 6" descr="FIFO (First in First Out) - Definition, Importance &amp; Example | Operations  Overview | MBA Sk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FO (First in First Out) - Definition, Importance &amp; Example | Operations  Overview | MBA Sk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2459" cy="1458086"/>
                                          </a:xfrm>
                                          <a:prstGeom prst="rect">
                                            <a:avLst/>
                                          </a:prstGeom>
                                          <a:noFill/>
                                          <a:ln>
                                            <a:noFill/>
                                          </a:ln>
                                        </pic:spPr>
                                      </pic:pic>
                                    </a:graphicData>
                                  </a:graphic>
                                </wp:inline>
                              </w:drawing>
                            </w:r>
                          </w:p>
                          <w:p w14:paraId="43D4A592" w14:textId="77777777" w:rsidR="00DB2840" w:rsidRPr="00A7595F" w:rsidRDefault="00DB2840" w:rsidP="00DB2840">
                            <w:pPr>
                              <w:pStyle w:val="FootnoteText"/>
                              <w:ind w:firstLine="0"/>
                              <w:rPr>
                                <w:sz w:val="10"/>
                              </w:rPr>
                            </w:pPr>
                          </w:p>
                          <w:p w14:paraId="4FE0B578" w14:textId="77777777" w:rsidR="00DB2840" w:rsidRDefault="00DB2840" w:rsidP="00DB2840">
                            <w:pPr>
                              <w:pStyle w:val="FootnoteText"/>
                              <w:tabs>
                                <w:tab w:val="left" w:pos="993"/>
                              </w:tabs>
                              <w:ind w:left="993" w:hanging="993"/>
                            </w:pPr>
                            <w:r>
                              <w:t xml:space="preserve">Gambar. 2.  </w:t>
                            </w:r>
                            <w:r>
                              <w:tab/>
                            </w:r>
                            <w:r w:rsidRPr="00BE26E2">
                              <w:t xml:space="preserve">Sistem </w:t>
                            </w:r>
                            <w:r>
                              <w:t>FIFO</w:t>
                            </w:r>
                          </w:p>
                        </w:txbxContent>
                      </wps:txbx>
                      <wps:bodyPr rot="0" vert="horz" wrap="square" lIns="0" tIns="0" rIns="0" bIns="0" anchor="t" anchorCtr="0" upright="1">
                        <a:noAutofit/>
                      </wps:bodyPr>
                    </wps:wsp>
                  </a:graphicData>
                </a:graphic>
              </wp:inline>
            </w:drawing>
          </mc:Choice>
          <mc:Fallback>
            <w:pict>
              <v:shape w14:anchorId="4378D964" id="_x0000_s1027" type="#_x0000_t202" style="width:240.75pt;height:1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" stroked="f">
                <v:textbox inset="0,0,0,0">
                  <w:txbxContent>
                    <w:p w14:paraId="79F19456" w14:textId="77777777" w:rsidR="00DB2840" w:rsidRDefault="00DB2840" w:rsidP="00DB2840">
                      <w:pPr>
                        <w:pStyle w:val="FootnoteText"/>
                        <w:ind w:firstLine="0"/>
                        <w:jc w:val="center"/>
                      </w:pPr>
                      <w:r>
                        <w:rPr>
                          <w:noProof/>
                          <w:color w:val="000000"/>
                          <w:bdr w:val="single" w:sz="2" w:space="0" w:color="000000" w:frame="1"/>
                        </w:rPr>
                        <w:drawing>
                          <wp:inline distT="0" distB="0" distL="0" distR="0" wp14:anchorId="1679FFB3" wp14:editId="61533138">
                            <wp:extent cx="2517847" cy="1455420"/>
                            <wp:effectExtent l="0" t="0" r="0" b="0"/>
                            <wp:docPr id="967097329" name="Picture 6" descr="FIFO (First in First Out) - Definition, Importance &amp; Example | Operations  Overview | MBA Sk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FO (First in First Out) - Definition, Importance &amp; Example | Operations  Overview | MBA Sk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2459" cy="1458086"/>
                                    </a:xfrm>
                                    <a:prstGeom prst="rect">
                                      <a:avLst/>
                                    </a:prstGeom>
                                    <a:noFill/>
                                    <a:ln>
                                      <a:noFill/>
                                    </a:ln>
                                  </pic:spPr>
                                </pic:pic>
                              </a:graphicData>
                            </a:graphic>
                          </wp:inline>
                        </w:drawing>
                      </w:r>
                    </w:p>
                    <w:p w14:paraId="43D4A592" w14:textId="77777777" w:rsidR="00DB2840" w:rsidRPr="00A7595F" w:rsidRDefault="00DB2840" w:rsidP="00DB2840">
                      <w:pPr>
                        <w:pStyle w:val="FootnoteText"/>
                        <w:ind w:firstLine="0"/>
                        <w:rPr>
                          <w:sz w:val="10"/>
                        </w:rPr>
                      </w:pPr>
                    </w:p>
                    <w:p w14:paraId="4FE0B578" w14:textId="77777777" w:rsidR="00DB2840" w:rsidRDefault="00DB2840" w:rsidP="00DB2840">
                      <w:pPr>
                        <w:pStyle w:val="FootnoteText"/>
                        <w:tabs>
                          <w:tab w:val="left" w:pos="993"/>
                        </w:tabs>
                        <w:ind w:left="993" w:hanging="993"/>
                      </w:pPr>
                      <w:r>
                        <w:t xml:space="preserve">Gambar. 2.  </w:t>
                      </w:r>
                      <w:r>
                        <w:tab/>
                      </w:r>
                      <w:r w:rsidRPr="00BE26E2">
                        <w:t xml:space="preserve">Sistem </w:t>
                      </w:r>
                      <w:r>
                        <w:t>FIFO</w:t>
                      </w:r>
                    </w:p>
                  </w:txbxContent>
                </v:textbox>
                <w10:anchorlock/>
              </v:shape>
            </w:pict>
          </mc:Fallback>
        </mc:AlternateContent>
      </w:r>
    </w:p>
    <w:p w14:paraId="29879FD2" w14:textId="77777777" w:rsidR="00DB2840" w:rsidRDefault="00DB2840" w:rsidP="00DB2840">
      <w:pPr>
        <w:pStyle w:val="Text"/>
      </w:pPr>
    </w:p>
    <w:p w14:paraId="530AFDAD" w14:textId="77777777" w:rsidR="00BE26E2" w:rsidRDefault="00BE26E2" w:rsidP="00BE26E2">
      <w:pPr>
        <w:pStyle w:val="Heading2"/>
      </w:pPr>
      <w:r>
        <w:t>Waterfall</w:t>
      </w:r>
    </w:p>
    <w:p w14:paraId="67B2AD23" w14:textId="77777777" w:rsidR="00DB2840" w:rsidRDefault="00DB2840" w:rsidP="00DB2840">
      <w:pPr>
        <w:pStyle w:val="Text"/>
      </w:pPr>
      <w:r>
        <w:t xml:space="preserve">Metodologi waterfall adalah model pengembangan perangkat lunak yang mengikuti pendekatan linier dan berurutan. Dalam metodologi ini, proses pengembangan dibagi menjadi beberapa tahap yang berurutan, dimulai dari analisis dan perencanaan, kemudian dilanjutkan dengan tahap desain, implementasi, pengujian, dan pemeliharaan. Setiap tahap harus diselesaikan sepenuhnya sebelum memasuki tahap berikutnya, dengan sedikit atau tanpa fleksibilitas untuk </w:t>
      </w:r>
      <w:r>
        <w:lastRenderedPageBreak/>
        <w:t xml:space="preserve">kembali ke tahap sebelumnya. </w:t>
      </w:r>
    </w:p>
    <w:p w14:paraId="4CA90902" w14:textId="77777777" w:rsidR="00BE26E2" w:rsidRPr="006B3774" w:rsidRDefault="00DB2840" w:rsidP="00DB2840">
      <w:pPr>
        <w:pStyle w:val="Text"/>
      </w:pPr>
      <w:r>
        <w:t xml:space="preserve">Pendekatan waterfall menekankan pentingnya perencanaan yang teliti dan dokumentasi yang kuat untuk memastikan setiap tahap berjalan lancar dan hasilnya dapat diprediksi dengan </w:t>
      </w:r>
      <w:r w:rsidRPr="006B3774">
        <w:t>baik.</w:t>
      </w:r>
    </w:p>
    <w:p w14:paraId="0BCB5DC8" w14:textId="77777777" w:rsidR="00DB2840" w:rsidRPr="006B3774" w:rsidRDefault="00DB2840" w:rsidP="00DB2840">
      <w:pPr>
        <w:pStyle w:val="Heading1"/>
      </w:pPr>
      <w:r w:rsidRPr="006B3774">
        <w:t>Proses bisnis</w:t>
      </w:r>
    </w:p>
    <w:p w14:paraId="13D98326" w14:textId="77777777" w:rsidR="00DB2840" w:rsidRDefault="00670F23" w:rsidP="00DB2840">
      <w:pPr>
        <w:pStyle w:val="Text"/>
      </w:pPr>
      <w:r>
        <w:t>Proses bisnis bertujuan untuk memahami dan menelaskan proses-proses sistem bisnis dari PT Goldfinger Wheels Indonesia saat ini. Proses bisnis akan dijelaskan dalam activity diagram yang berisi aktivitas-aktivitas yang dilakukan dalam sistem.</w:t>
      </w:r>
    </w:p>
    <w:p w14:paraId="1A88F2D8" w14:textId="77777777" w:rsidR="006B3774" w:rsidRDefault="006B3774" w:rsidP="006B3774">
      <w:pPr>
        <w:pStyle w:val="Text"/>
      </w:pPr>
      <w:r>
        <w:t>Proses pembelian ban dari vendor hingga penjualan oleh PT. Goldfinger Wheels Indonesia masih terutama menggunakan sistem pencatatan manual. Admin melakukan kontak dengan vendor, bernegosiasi, dan membuat dokumen purchase order sesuai kesepakatan, kemudian mengirimnya ke vendor. Pembayaran dilakukan setelah barang datang dan disesuaikan dengan pesanan. Setelah pemeriksaan barang dan dokumen, barang dimasukkan ke gudang dan catatan stok diperbarui.</w:t>
      </w:r>
    </w:p>
    <w:p w14:paraId="12D8F820" w14:textId="77777777" w:rsidR="006B3774" w:rsidRDefault="006B3774" w:rsidP="006B3774">
      <w:pPr>
        <w:pStyle w:val="Text"/>
      </w:pPr>
      <w:r>
        <w:t>Proses penjualan dimulai dengan mencatat pelanggan dan barang yang dibeli, serta menegosiasikan pembayaran. Dokumen seperti invoice, surat jalan, dan tanda terima dibuat oleh admin. Pembayaran bisa dilakukan sebelum tanggal jatuh tempo. Penagihan piutang dilakukan melalui email dan WhatsApp.</w:t>
      </w:r>
    </w:p>
    <w:p w14:paraId="28B3AB2F" w14:textId="77777777" w:rsidR="006B3774" w:rsidRDefault="006B3774" w:rsidP="006B3774">
      <w:pPr>
        <w:pStyle w:val="Text"/>
      </w:pPr>
    </w:p>
    <w:p w14:paraId="0FBAEF76" w14:textId="77777777" w:rsidR="006B3774" w:rsidRDefault="006B3774" w:rsidP="006B3774">
      <w:pPr>
        <w:pStyle w:val="Text"/>
        <w:ind w:firstLine="0"/>
      </w:pPr>
      <w:r>
        <w:rPr>
          <w:noProof/>
          <w:lang w:eastAsia="zh-TW"/>
        </w:rPr>
        <mc:AlternateContent>
          <mc:Choice Requires="wps">
            <w:drawing>
              <wp:inline distT="0" distB="0" distL="0" distR="0" wp14:anchorId="2FFCD76E" wp14:editId="11E16F74">
                <wp:extent cx="3057525" cy="2076450"/>
                <wp:effectExtent l="0" t="0" r="9525" b="0"/>
                <wp:docPr id="2801801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076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48F8A" w14:textId="77777777" w:rsidR="006B3774" w:rsidRDefault="006B3774" w:rsidP="006B3774">
                            <w:pPr>
                              <w:pStyle w:val="FootnoteText"/>
                              <w:ind w:firstLine="0"/>
                              <w:jc w:val="center"/>
                            </w:pPr>
                            <w:r>
                              <w:rPr>
                                <w:b/>
                                <w:bCs/>
                                <w:noProof/>
                                <w:color w:val="000000"/>
                                <w:bdr w:val="none" w:sz="0" w:space="0" w:color="auto" w:frame="1"/>
                              </w:rPr>
                              <w:drawing>
                                <wp:inline distT="0" distB="0" distL="0" distR="0" wp14:anchorId="4F941E37" wp14:editId="0057FAE7">
                                  <wp:extent cx="1499874" cy="1873250"/>
                                  <wp:effectExtent l="0" t="0" r="5080" b="0"/>
                                  <wp:docPr id="280270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5928" cy="1880811"/>
                                          </a:xfrm>
                                          <a:prstGeom prst="rect">
                                            <a:avLst/>
                                          </a:prstGeom>
                                          <a:noFill/>
                                          <a:ln>
                                            <a:noFill/>
                                          </a:ln>
                                        </pic:spPr>
                                      </pic:pic>
                                    </a:graphicData>
                                  </a:graphic>
                                </wp:inline>
                              </w:drawing>
                            </w:r>
                          </w:p>
                          <w:p w14:paraId="48737906" w14:textId="77777777" w:rsidR="006B3774" w:rsidRPr="00A7595F" w:rsidRDefault="006B3774" w:rsidP="006B3774">
                            <w:pPr>
                              <w:pStyle w:val="FootnoteText"/>
                              <w:ind w:firstLine="0"/>
                              <w:rPr>
                                <w:sz w:val="10"/>
                              </w:rPr>
                            </w:pPr>
                          </w:p>
                          <w:p w14:paraId="10F6B77F" w14:textId="77777777" w:rsidR="006B3774" w:rsidRDefault="006B3774" w:rsidP="006B3774">
                            <w:pPr>
                              <w:pStyle w:val="FootnoteText"/>
                              <w:tabs>
                                <w:tab w:val="left" w:pos="993"/>
                              </w:tabs>
                              <w:ind w:left="993" w:hanging="993"/>
                            </w:pPr>
                            <w:r>
                              <w:t xml:space="preserve">Gambar. </w:t>
                            </w:r>
                            <w:r w:rsidR="00981A2B">
                              <w:t>3</w:t>
                            </w:r>
                            <w:r>
                              <w:t xml:space="preserve">.  </w:t>
                            </w:r>
                            <w:r>
                              <w:tab/>
                              <w:t>Sistem pembelian ban saat ini</w:t>
                            </w:r>
                          </w:p>
                        </w:txbxContent>
                      </wps:txbx>
                      <wps:bodyPr rot="0" vert="horz" wrap="square" lIns="0" tIns="0" rIns="0" bIns="0" anchor="t" anchorCtr="0" upright="1">
                        <a:noAutofit/>
                      </wps:bodyPr>
                    </wps:wsp>
                  </a:graphicData>
                </a:graphic>
              </wp:inline>
            </w:drawing>
          </mc:Choice>
          <mc:Fallback>
            <w:pict>
              <v:shape w14:anchorId="2FFCD76E" id="_x0000_s1028" type="#_x0000_t202" style="width:240.7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" stroked="f">
                <v:textbox inset="0,0,0,0">
                  <w:txbxContent>
                    <w:p w14:paraId="31348F8A" w14:textId="77777777" w:rsidR="006B3774" w:rsidRDefault="006B3774" w:rsidP="006B3774">
                      <w:pPr>
                        <w:pStyle w:val="FootnoteText"/>
                        <w:ind w:firstLine="0"/>
                        <w:jc w:val="center"/>
                      </w:pPr>
                      <w:r>
                        <w:rPr>
                          <w:b/>
                          <w:bCs/>
                          <w:noProof/>
                          <w:color w:val="000000"/>
                          <w:bdr w:val="none" w:sz="0" w:space="0" w:color="auto" w:frame="1"/>
                        </w:rPr>
                        <w:drawing>
                          <wp:inline distT="0" distB="0" distL="0" distR="0" wp14:anchorId="4F941E37" wp14:editId="0057FAE7">
                            <wp:extent cx="1499874" cy="1873250"/>
                            <wp:effectExtent l="0" t="0" r="5080" b="0"/>
                            <wp:docPr id="280270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5928" cy="1880811"/>
                                    </a:xfrm>
                                    <a:prstGeom prst="rect">
                                      <a:avLst/>
                                    </a:prstGeom>
                                    <a:noFill/>
                                    <a:ln>
                                      <a:noFill/>
                                    </a:ln>
                                  </pic:spPr>
                                </pic:pic>
                              </a:graphicData>
                            </a:graphic>
                          </wp:inline>
                        </w:drawing>
                      </w:r>
                    </w:p>
                    <w:p w14:paraId="48737906" w14:textId="77777777" w:rsidR="006B3774" w:rsidRPr="00A7595F" w:rsidRDefault="006B3774" w:rsidP="006B3774">
                      <w:pPr>
                        <w:pStyle w:val="FootnoteText"/>
                        <w:ind w:firstLine="0"/>
                        <w:rPr>
                          <w:sz w:val="10"/>
                        </w:rPr>
                      </w:pPr>
                    </w:p>
                    <w:p w14:paraId="10F6B77F" w14:textId="77777777" w:rsidR="006B3774" w:rsidRDefault="006B3774" w:rsidP="006B3774">
                      <w:pPr>
                        <w:pStyle w:val="FootnoteText"/>
                        <w:tabs>
                          <w:tab w:val="left" w:pos="993"/>
                        </w:tabs>
                        <w:ind w:left="993" w:hanging="993"/>
                      </w:pPr>
                      <w:r>
                        <w:t xml:space="preserve">Gambar. </w:t>
                      </w:r>
                      <w:r w:rsidR="00981A2B">
                        <w:t>3</w:t>
                      </w:r>
                      <w:r>
                        <w:t xml:space="preserve">.  </w:t>
                      </w:r>
                      <w:r>
                        <w:tab/>
                        <w:t>Sistem pembelian ban saat ini</w:t>
                      </w:r>
                    </w:p>
                  </w:txbxContent>
                </v:textbox>
                <w10:anchorlock/>
              </v:shape>
            </w:pict>
          </mc:Fallback>
        </mc:AlternateContent>
      </w:r>
    </w:p>
    <w:p w14:paraId="11813CFD" w14:textId="77777777" w:rsidR="006B3774" w:rsidRDefault="006B3774" w:rsidP="006B3774">
      <w:pPr>
        <w:pStyle w:val="Text"/>
      </w:pPr>
    </w:p>
    <w:p w14:paraId="260D7574" w14:textId="77777777" w:rsidR="006B3774" w:rsidRDefault="006B3774" w:rsidP="006B3774">
      <w:pPr>
        <w:pStyle w:val="Text"/>
      </w:pPr>
      <w:r>
        <w:t>Proses pembelian ban dari vendor dan penjualan oleh PT. Goldfinger Wheels Indonesia masih menggunakan sistem pencatatan manual. Admin akan menghubungi vendor, bernegosiasi, dan membuat dokumen purchase order. Pembayaran akan dilakukan setelah barang datang dan disesuaikan. Setelah pemeriksaan barang, catatan stok diperbarui.</w:t>
      </w:r>
    </w:p>
    <w:p w14:paraId="6D5F97D0" w14:textId="77777777" w:rsidR="006B3774" w:rsidRDefault="006B3774" w:rsidP="006B3774">
      <w:pPr>
        <w:pStyle w:val="Text"/>
      </w:pPr>
      <w:r>
        <w:t>Proses penjualan dimulai dengan mencatat pelanggan dan barang yang dibeli, serta menegosiasikan pembayaran. Dokumen seperti invoice, surat jProses pembelian ban dari vendor dan penjualan oleh PT. Goldfinger Wheels Indonesia masih menggunakan sistem pencatatan manual. Admin kontak dengan vendor, bernegosiasi, dan membuat dokumen purchase order. Pembayaran dilakukan setelah barang datang dan disesuaikan. Setelah pemeriksaan barang, catatan stok diperbarui.</w:t>
      </w:r>
    </w:p>
    <w:p w14:paraId="074FFB01" w14:textId="77777777" w:rsidR="006B3774" w:rsidRDefault="006B3774" w:rsidP="006B3774">
      <w:pPr>
        <w:pStyle w:val="Text"/>
      </w:pPr>
      <w:r w:rsidRPr="006B3774">
        <w:t>Kemudian setelah proses pembelian ban maka akan dilanjutkan ke proses pencatatan ban saat ban yang dibeli sudah diterima dan dikonfirmasi, berikut akan dijelaskan mengenai alur penerimaan ban hingga pencatatan ban.</w:t>
      </w:r>
    </w:p>
    <w:p w14:paraId="225D1355" w14:textId="77777777" w:rsidR="00647CAF" w:rsidRDefault="00647CAF" w:rsidP="006B3774">
      <w:pPr>
        <w:pStyle w:val="Text"/>
      </w:pPr>
    </w:p>
    <w:p w14:paraId="67BB5FAB" w14:textId="77777777" w:rsidR="006B3774" w:rsidRDefault="006B3774" w:rsidP="006B3774">
      <w:pPr>
        <w:pStyle w:val="Text"/>
        <w:ind w:firstLine="0"/>
      </w:pPr>
      <w:r>
        <w:rPr>
          <w:noProof/>
          <w:lang w:eastAsia="zh-TW"/>
        </w:rPr>
        <mc:AlternateContent>
          <mc:Choice Requires="wps">
            <w:drawing>
              <wp:inline distT="0" distB="0" distL="0" distR="0" wp14:anchorId="107D7C7A" wp14:editId="391D04CD">
                <wp:extent cx="3057525" cy="2302933"/>
                <wp:effectExtent l="0" t="0" r="9525" b="2540"/>
                <wp:docPr id="124828108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3029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C0531" w14:textId="77777777" w:rsidR="006B3774" w:rsidRDefault="006B3774" w:rsidP="006B3774">
                            <w:pPr>
                              <w:pStyle w:val="FootnoteText"/>
                              <w:ind w:firstLine="0"/>
                              <w:jc w:val="center"/>
                            </w:pPr>
                            <w:r w:rsidRPr="006B3774">
                              <w:rPr>
                                <w:noProof/>
                              </w:rPr>
                              <w:drawing>
                                <wp:inline distT="0" distB="0" distL="0" distR="0" wp14:anchorId="4A411801" wp14:editId="3E42BF06">
                                  <wp:extent cx="883920" cy="2076450"/>
                                  <wp:effectExtent l="0" t="0" r="0" b="0"/>
                                  <wp:docPr id="12058203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3920" cy="2076450"/>
                                          </a:xfrm>
                                          <a:prstGeom prst="rect">
                                            <a:avLst/>
                                          </a:prstGeom>
                                          <a:noFill/>
                                          <a:ln>
                                            <a:noFill/>
                                          </a:ln>
                                        </pic:spPr>
                                      </pic:pic>
                                    </a:graphicData>
                                  </a:graphic>
                                </wp:inline>
                              </w:drawing>
                            </w:r>
                          </w:p>
                          <w:p w14:paraId="44600364" w14:textId="77777777" w:rsidR="006B3774" w:rsidRPr="00A7595F" w:rsidRDefault="006B3774" w:rsidP="006B3774">
                            <w:pPr>
                              <w:pStyle w:val="FootnoteText"/>
                              <w:ind w:firstLine="0"/>
                              <w:rPr>
                                <w:sz w:val="10"/>
                              </w:rPr>
                            </w:pPr>
                          </w:p>
                          <w:p w14:paraId="326EDDF5" w14:textId="77777777" w:rsidR="006B3774" w:rsidRDefault="006B3774" w:rsidP="006B3774">
                            <w:pPr>
                              <w:pStyle w:val="FootnoteText"/>
                              <w:tabs>
                                <w:tab w:val="left" w:pos="993"/>
                              </w:tabs>
                              <w:ind w:left="993" w:hanging="993"/>
                            </w:pPr>
                            <w:r>
                              <w:t xml:space="preserve">Gambar. </w:t>
                            </w:r>
                            <w:r w:rsidR="00981A2B">
                              <w:t>4</w:t>
                            </w:r>
                            <w:r>
                              <w:t xml:space="preserve">.  </w:t>
                            </w:r>
                            <w:r>
                              <w:tab/>
                              <w:t>Sistem pencatatan ban saat ini</w:t>
                            </w:r>
                          </w:p>
                        </w:txbxContent>
                      </wps:txbx>
                      <wps:bodyPr rot="0" vert="horz" wrap="square" lIns="0" tIns="0" rIns="0" bIns="0" anchor="t" anchorCtr="0" upright="1">
                        <a:noAutofit/>
                      </wps:bodyPr>
                    </wps:wsp>
                  </a:graphicData>
                </a:graphic>
              </wp:inline>
            </w:drawing>
          </mc:Choice>
          <mc:Fallback>
            <w:pict>
              <v:shape w14:anchorId="107D7C7A" id="_x0000_s1029" type="#_x0000_t202" style="width:240.75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" stroked="f">
                <v:textbox inset="0,0,0,0">
                  <w:txbxContent>
                    <w:p w14:paraId="29FC0531" w14:textId="77777777" w:rsidR="006B3774" w:rsidRDefault="006B3774" w:rsidP="006B3774">
                      <w:pPr>
                        <w:pStyle w:val="FootnoteText"/>
                        <w:ind w:firstLine="0"/>
                        <w:jc w:val="center"/>
                      </w:pPr>
                      <w:r w:rsidRPr="006B3774">
                        <w:rPr>
                          <w:noProof/>
                        </w:rPr>
                        <w:drawing>
                          <wp:inline distT="0" distB="0" distL="0" distR="0" wp14:anchorId="4A411801" wp14:editId="3E42BF06">
                            <wp:extent cx="883920" cy="2076450"/>
                            <wp:effectExtent l="0" t="0" r="0" b="0"/>
                            <wp:docPr id="12058203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3920" cy="2076450"/>
                                    </a:xfrm>
                                    <a:prstGeom prst="rect">
                                      <a:avLst/>
                                    </a:prstGeom>
                                    <a:noFill/>
                                    <a:ln>
                                      <a:noFill/>
                                    </a:ln>
                                  </pic:spPr>
                                </pic:pic>
                              </a:graphicData>
                            </a:graphic>
                          </wp:inline>
                        </w:drawing>
                      </w:r>
                    </w:p>
                    <w:p w14:paraId="44600364" w14:textId="77777777" w:rsidR="006B3774" w:rsidRPr="00A7595F" w:rsidRDefault="006B3774" w:rsidP="006B3774">
                      <w:pPr>
                        <w:pStyle w:val="FootnoteText"/>
                        <w:ind w:firstLine="0"/>
                        <w:rPr>
                          <w:sz w:val="10"/>
                        </w:rPr>
                      </w:pPr>
                    </w:p>
                    <w:p w14:paraId="326EDDF5" w14:textId="77777777" w:rsidR="006B3774" w:rsidRDefault="006B3774" w:rsidP="006B3774">
                      <w:pPr>
                        <w:pStyle w:val="FootnoteText"/>
                        <w:tabs>
                          <w:tab w:val="left" w:pos="993"/>
                        </w:tabs>
                        <w:ind w:left="993" w:hanging="993"/>
                      </w:pPr>
                      <w:r>
                        <w:t xml:space="preserve">Gambar. </w:t>
                      </w:r>
                      <w:r w:rsidR="00981A2B">
                        <w:t>4</w:t>
                      </w:r>
                      <w:r>
                        <w:t xml:space="preserve">.  </w:t>
                      </w:r>
                      <w:r>
                        <w:tab/>
                        <w:t>Sistem pencatatan ban saat ini</w:t>
                      </w:r>
                    </w:p>
                  </w:txbxContent>
                </v:textbox>
                <w10:anchorlock/>
              </v:shape>
            </w:pict>
          </mc:Fallback>
        </mc:AlternateContent>
      </w:r>
    </w:p>
    <w:p w14:paraId="1A522161" w14:textId="77777777" w:rsidR="006B3774" w:rsidRDefault="006B3774" w:rsidP="006B3774">
      <w:pPr>
        <w:pStyle w:val="Text"/>
      </w:pPr>
    </w:p>
    <w:p w14:paraId="5BD73C2F" w14:textId="77777777" w:rsidR="006B3774" w:rsidRDefault="006B3774" w:rsidP="006B3774">
      <w:pPr>
        <w:pStyle w:val="Text"/>
      </w:pPr>
      <w:r w:rsidRPr="006B3774">
        <w:t>Pada Gambar 3.2, dijelaskan alur pencatatan ban saat ini, dimulai dari karyawan yang menerima barang, melakukan pengecekan dan pencocokan dengan dokumen purchase order, surat jalan, dan tanda terima. Setelah konfirmasi, ban disimpan dan pencatatan diperbarui. Proses penjualan ban dari PT. Goldfinger Wheels Indonesia kepada pelanggan melibatkan langkah-langkah yang harus dilakukan oleh karyawan admin yang menerima pesanan pelanggan. Berikut akan dijelaskan alur penjualan ban hingga penagihan.</w:t>
      </w:r>
    </w:p>
    <w:p w14:paraId="6B2CCEE2" w14:textId="77777777" w:rsidR="006B3774" w:rsidRDefault="006B3774" w:rsidP="006B3774">
      <w:pPr>
        <w:pStyle w:val="Text"/>
      </w:pPr>
    </w:p>
    <w:p w14:paraId="31099EF3" w14:textId="77777777" w:rsidR="006B3774" w:rsidRDefault="006B3774" w:rsidP="006B3774">
      <w:pPr>
        <w:pStyle w:val="Text"/>
      </w:pPr>
      <w:r>
        <w:rPr>
          <w:noProof/>
          <w:lang w:eastAsia="zh-TW"/>
        </w:rPr>
        <mc:AlternateContent>
          <mc:Choice Requires="wps">
            <w:drawing>
              <wp:inline distT="0" distB="0" distL="0" distR="0" wp14:anchorId="294DF3F5" wp14:editId="2E94BC6C">
                <wp:extent cx="3057525" cy="2493818"/>
                <wp:effectExtent l="0" t="0" r="9525" b="1905"/>
                <wp:docPr id="100746189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2493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448AD5" w14:textId="77777777" w:rsidR="006B3774" w:rsidRDefault="006B3774" w:rsidP="006B3774">
                            <w:pPr>
                              <w:pStyle w:val="FootnoteText"/>
                              <w:ind w:firstLine="0"/>
                              <w:jc w:val="center"/>
                            </w:pPr>
                            <w:r w:rsidRPr="006B3774">
                              <w:rPr>
                                <w:noProof/>
                              </w:rPr>
                              <w:drawing>
                                <wp:inline distT="0" distB="0" distL="0" distR="0" wp14:anchorId="21A7172F" wp14:editId="22311CED">
                                  <wp:extent cx="1845310" cy="2302510"/>
                                  <wp:effectExtent l="0" t="0" r="2540" b="2540"/>
                                  <wp:docPr id="1390391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5310" cy="2302510"/>
                                          </a:xfrm>
                                          <a:prstGeom prst="rect">
                                            <a:avLst/>
                                          </a:prstGeom>
                                          <a:noFill/>
                                          <a:ln>
                                            <a:noFill/>
                                          </a:ln>
                                        </pic:spPr>
                                      </pic:pic>
                                    </a:graphicData>
                                  </a:graphic>
                                </wp:inline>
                              </w:drawing>
                            </w:r>
                          </w:p>
                          <w:p w14:paraId="5C8EDC47" w14:textId="77777777" w:rsidR="006B3774" w:rsidRPr="00A7595F" w:rsidRDefault="006B3774" w:rsidP="006B3774">
                            <w:pPr>
                              <w:pStyle w:val="FootnoteText"/>
                              <w:ind w:firstLine="0"/>
                              <w:rPr>
                                <w:sz w:val="10"/>
                              </w:rPr>
                            </w:pPr>
                          </w:p>
                          <w:p w14:paraId="6FA573E5" w14:textId="77777777" w:rsidR="006B3774" w:rsidRDefault="006B3774" w:rsidP="006B3774">
                            <w:pPr>
                              <w:pStyle w:val="FootnoteText"/>
                              <w:tabs>
                                <w:tab w:val="left" w:pos="993"/>
                              </w:tabs>
                              <w:ind w:left="993" w:hanging="993"/>
                            </w:pPr>
                            <w:r>
                              <w:t xml:space="preserve">Gambar. </w:t>
                            </w:r>
                            <w:r w:rsidR="00981A2B">
                              <w:t>5</w:t>
                            </w:r>
                            <w:r>
                              <w:t xml:space="preserve">.  </w:t>
                            </w:r>
                            <w:r>
                              <w:tab/>
                              <w:t>Sistem penjualan ban saat ini</w:t>
                            </w:r>
                          </w:p>
                        </w:txbxContent>
                      </wps:txbx>
                      <wps:bodyPr rot="0" vert="horz" wrap="square" lIns="0" tIns="0" rIns="0" bIns="0" anchor="t" anchorCtr="0" upright="1">
                        <a:noAutofit/>
                      </wps:bodyPr>
                    </wps:wsp>
                  </a:graphicData>
                </a:graphic>
              </wp:inline>
            </w:drawing>
          </mc:Choice>
          <mc:Fallback>
            <w:pict>
              <v:shape w14:anchorId="294DF3F5" id="_x0000_s1030" type="#_x0000_t202" style="width:240.75pt;height:19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" stroked="f">
                <v:textbox inset="0,0,0,0">
                  <w:txbxContent>
                    <w:p w14:paraId="2C448AD5" w14:textId="77777777" w:rsidR="006B3774" w:rsidRDefault="006B3774" w:rsidP="006B3774">
                      <w:pPr>
                        <w:pStyle w:val="FootnoteText"/>
                        <w:ind w:firstLine="0"/>
                        <w:jc w:val="center"/>
                      </w:pPr>
                      <w:r w:rsidRPr="006B3774">
                        <w:rPr>
                          <w:noProof/>
                        </w:rPr>
                        <w:drawing>
                          <wp:inline distT="0" distB="0" distL="0" distR="0" wp14:anchorId="21A7172F" wp14:editId="22311CED">
                            <wp:extent cx="1845310" cy="2302510"/>
                            <wp:effectExtent l="0" t="0" r="2540" b="2540"/>
                            <wp:docPr id="1390391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5310" cy="2302510"/>
                                    </a:xfrm>
                                    <a:prstGeom prst="rect">
                                      <a:avLst/>
                                    </a:prstGeom>
                                    <a:noFill/>
                                    <a:ln>
                                      <a:noFill/>
                                    </a:ln>
                                  </pic:spPr>
                                </pic:pic>
                              </a:graphicData>
                            </a:graphic>
                          </wp:inline>
                        </w:drawing>
                      </w:r>
                    </w:p>
                    <w:p w14:paraId="5C8EDC47" w14:textId="77777777" w:rsidR="006B3774" w:rsidRPr="00A7595F" w:rsidRDefault="006B3774" w:rsidP="006B3774">
                      <w:pPr>
                        <w:pStyle w:val="FootnoteText"/>
                        <w:ind w:firstLine="0"/>
                        <w:rPr>
                          <w:sz w:val="10"/>
                        </w:rPr>
                      </w:pPr>
                    </w:p>
                    <w:p w14:paraId="6FA573E5" w14:textId="77777777" w:rsidR="006B3774" w:rsidRDefault="006B3774" w:rsidP="006B3774">
                      <w:pPr>
                        <w:pStyle w:val="FootnoteText"/>
                        <w:tabs>
                          <w:tab w:val="left" w:pos="993"/>
                        </w:tabs>
                        <w:ind w:left="993" w:hanging="993"/>
                      </w:pPr>
                      <w:r>
                        <w:t xml:space="preserve">Gambar. </w:t>
                      </w:r>
                      <w:r w:rsidR="00981A2B">
                        <w:t>5</w:t>
                      </w:r>
                      <w:r>
                        <w:t xml:space="preserve">.  </w:t>
                      </w:r>
                      <w:r>
                        <w:tab/>
                        <w:t>Sistem penjualan ban saat ini</w:t>
                      </w:r>
                    </w:p>
                  </w:txbxContent>
                </v:textbox>
                <w10:anchorlock/>
              </v:shape>
            </w:pict>
          </mc:Fallback>
        </mc:AlternateContent>
      </w:r>
    </w:p>
    <w:p w14:paraId="5923AB04" w14:textId="77777777" w:rsidR="00647CAF" w:rsidRDefault="00647CAF" w:rsidP="006B3774">
      <w:pPr>
        <w:pStyle w:val="Text"/>
      </w:pPr>
    </w:p>
    <w:p w14:paraId="48649105" w14:textId="77777777" w:rsidR="00670F23" w:rsidRDefault="00670F23" w:rsidP="00670F23">
      <w:pPr>
        <w:pStyle w:val="Text"/>
      </w:pPr>
      <w:r>
        <w:t>Pada gambar  diatas dijelaskan alur penjualan ban saat ini, dimulai dari karyawan admin yang melakukan pengecekan data customer apakah sudah pernah tercatat atau belum, bila belum maka akan dicatat sebagai customer baru. Setelah itu akan dicatat pesanan dan informasi pelanggan seperti nama ban, kode ban, jumlah, dan harga. Setelah itu terjadi negosiasi untuk menentukan cara pembayaran dan jatuh tempo pembayaran. Selain itu akan dicatat juga informasi seperti nomor purchase order. Selanjutnya, karyawan admin akan membuat dokumen transaksi sesuai keperluan, dokumen bisa terdiri atas invoice, surat jalan, dan tanda terima.</w:t>
      </w:r>
    </w:p>
    <w:p w14:paraId="551C3B1E" w14:textId="77777777" w:rsidR="006B3774" w:rsidRDefault="00670F23" w:rsidP="00670F23">
      <w:pPr>
        <w:pStyle w:val="Text"/>
      </w:pPr>
      <w:r>
        <w:lastRenderedPageBreak/>
        <w:tab/>
        <w:t>Proses penagihan dari PT. Goldfinger Wheels Indonesia kepada pihak pelanggan dapat dilakukan dengan cara mengirim pesan pemberitahuan kepada pelanggan menggunakan media email dan atau WhatsApp. Pelanggan diwajibkan melunasi pembayaran sebelum tanggal jatuh tempo yang sudah disepakati.</w:t>
      </w:r>
    </w:p>
    <w:p w14:paraId="3714C09F" w14:textId="77777777" w:rsidR="00670F23" w:rsidRDefault="00670F23" w:rsidP="00670F23">
      <w:pPr>
        <w:pStyle w:val="Heading1"/>
      </w:pPr>
      <w:r>
        <w:t>Analisa sistem</w:t>
      </w:r>
    </w:p>
    <w:p w14:paraId="322E5B9E" w14:textId="77777777" w:rsidR="00670F23" w:rsidRDefault="00A84901" w:rsidP="00A84901">
      <w:pPr>
        <w:pStyle w:val="Text"/>
      </w:pPr>
      <w:r w:rsidRPr="00A84901">
        <w:t>Dalam pembuatan sebuah program tentu tidak terlepas dengan analisa sistem</w:t>
      </w:r>
      <w:r>
        <w:t xml:space="preserve">. </w:t>
      </w:r>
      <w:r w:rsidRPr="00A84901">
        <w:t>Pada saat sebelum website dibuat, tentunya diperlukan beberapa persiapan seperti analisa terhadap sistem dan alur bisnis yang berjalan pada PT. Goldfinger Wheels Indonesia, hasil dari analisa sistem ini sangat diperlukan dalam tugas akhir ini agar bisa menyelesaikan masalah pada perusahaan. Analisa dilakukan dengan cara mengumpulkan fakta dan informasi yang berkaitan dengan perusahaan, identifikasi masalah yang terjadi di perusahaan, website pembanding, dan spesifikasi kebutuhan sistem yang bertujuan untuk memenuhi kebutuhan sistem pada perusahaan ini.</w:t>
      </w:r>
    </w:p>
    <w:p w14:paraId="377D9DA8" w14:textId="77777777" w:rsidR="004674EB" w:rsidRDefault="00A84901" w:rsidP="004674EB">
      <w:pPr>
        <w:pStyle w:val="Heading2"/>
      </w:pPr>
      <w:r>
        <w:t>Identifikasi Masalah</w:t>
      </w:r>
    </w:p>
    <w:p w14:paraId="69160707" w14:textId="77777777" w:rsidR="004674EB" w:rsidRPr="004674EB" w:rsidRDefault="004674EB" w:rsidP="004674EB">
      <w:pPr>
        <w:pStyle w:val="Text"/>
      </w:pPr>
      <w:r>
        <w:t>B</w:t>
      </w:r>
      <w:r w:rsidRPr="004674EB">
        <w:t>erbagai macam permasalahan yang ditemukan pada sistem perusahaan PT. Goldfinger Wheels Indonesia yang lama, yaitu :</w:t>
      </w:r>
    </w:p>
    <w:p w14:paraId="0D187EF3" w14:textId="77777777" w:rsidR="00A84901" w:rsidRDefault="00A84901" w:rsidP="00A84901">
      <w:pPr>
        <w:pStyle w:val="ListParagraph"/>
        <w:numPr>
          <w:ilvl w:val="0"/>
          <w:numId w:val="44"/>
        </w:numPr>
        <w:ind w:left="426" w:hanging="284"/>
      </w:pPr>
      <w:r>
        <w:t>Proses manual dalam pembuatan dokumen seperti invoice, surat jalan, purchase order, dan tanda terima meningkatkan risiko kesalahan penulisan dan pencatatan, serta menghambat proses bisnis.</w:t>
      </w:r>
    </w:p>
    <w:p w14:paraId="7FCAD6DD" w14:textId="77777777" w:rsidR="00A84901" w:rsidRDefault="00A84901" w:rsidP="00A84901">
      <w:pPr>
        <w:pStyle w:val="ListParagraph"/>
        <w:numPr>
          <w:ilvl w:val="0"/>
          <w:numId w:val="44"/>
        </w:numPr>
        <w:ind w:left="426" w:hanging="284"/>
      </w:pPr>
      <w:r>
        <w:t>Pencatatan hutang pembelian secara manual seringkali mengakibatkan kesalahan dan keterlambatan pembayaran, menyebabkan biaya denda dan gangguan pada proses lainnya.</w:t>
      </w:r>
    </w:p>
    <w:p w14:paraId="23A1CB08" w14:textId="77777777" w:rsidR="00A84901" w:rsidRDefault="00A84901" w:rsidP="00A84901">
      <w:pPr>
        <w:pStyle w:val="ListParagraph"/>
        <w:numPr>
          <w:ilvl w:val="0"/>
          <w:numId w:val="44"/>
        </w:numPr>
        <w:ind w:left="426" w:hanging="284"/>
      </w:pPr>
      <w:r>
        <w:t>Pencatatan penjualan manual menyulitkan perusahaan dalam mengelola pesanan pelanggan yang belum lunas, meningkatkan risiko kesalahan transaksi, dan membuat pengambilan keputusan menjadi tidak efisien.</w:t>
      </w:r>
    </w:p>
    <w:p w14:paraId="10F6B75E" w14:textId="77777777" w:rsidR="00A84901" w:rsidRDefault="00A84901" w:rsidP="00A84901">
      <w:pPr>
        <w:pStyle w:val="ListParagraph"/>
        <w:numPr>
          <w:ilvl w:val="0"/>
          <w:numId w:val="44"/>
        </w:numPr>
        <w:ind w:left="426" w:hanging="284"/>
      </w:pPr>
      <w:r>
        <w:t>Pencatatan stok barang manual meningkatkan risiko kesalahan karena human error.</w:t>
      </w:r>
    </w:p>
    <w:p w14:paraId="63E5533C" w14:textId="77777777" w:rsidR="00A84901" w:rsidRDefault="00A84901" w:rsidP="00A84901">
      <w:pPr>
        <w:pStyle w:val="ListParagraph"/>
        <w:numPr>
          <w:ilvl w:val="0"/>
          <w:numId w:val="44"/>
        </w:numPr>
        <w:ind w:left="426" w:hanging="284"/>
      </w:pPr>
      <w:r>
        <w:t>Pencatatan piutang penjualan manual rentan terhadap kesalahan, seperti catatan hilang dan kesalahpahaman tanggal jatuh tempo piutang.</w:t>
      </w:r>
    </w:p>
    <w:p w14:paraId="6FB70693" w14:textId="77777777" w:rsidR="00A84901" w:rsidRPr="00A84901" w:rsidRDefault="00A84901" w:rsidP="00A84901">
      <w:pPr>
        <w:pStyle w:val="ListParagraph"/>
        <w:numPr>
          <w:ilvl w:val="0"/>
          <w:numId w:val="44"/>
        </w:numPr>
        <w:ind w:left="426" w:hanging="284"/>
      </w:pPr>
      <w:r>
        <w:t>Pembuatan laporan manual membutuhkan waktu yang lebih lama dan meningkatkan risiko kesalahan yang dapat merugikan perusahaan.</w:t>
      </w:r>
    </w:p>
    <w:p w14:paraId="5B84372D" w14:textId="77777777" w:rsidR="00A84901" w:rsidRDefault="00A84901" w:rsidP="00A84901">
      <w:pPr>
        <w:pStyle w:val="Heading2"/>
      </w:pPr>
      <w:r>
        <w:t>Spesifikasi Kebutuhan Sistem</w:t>
      </w:r>
    </w:p>
    <w:p w14:paraId="7A45AA43" w14:textId="77777777" w:rsidR="00A84901" w:rsidRDefault="00A84901" w:rsidP="00A84901">
      <w:r>
        <w:t>Dalam pengembangan sistem informasi PT. Goldfinger Wheels Indonesia, spesifikasi kebutuhan sistem terdiri dari:</w:t>
      </w:r>
    </w:p>
    <w:p w14:paraId="5DA1C247" w14:textId="77777777" w:rsidR="00A84901" w:rsidRDefault="00A84901" w:rsidP="00A84901">
      <w:pPr>
        <w:pStyle w:val="ListParagraph"/>
        <w:numPr>
          <w:ilvl w:val="0"/>
          <w:numId w:val="45"/>
        </w:numPr>
        <w:ind w:left="426" w:hanging="284"/>
      </w:pPr>
      <w:r>
        <w:t>Penggantian pencatatan manual dengan pencatatan transaksi pembelian ban secara terkomputerisasi melalui website, memungkinkan input data langsung ke dalam sistem dan penggunaan filter data untuk keterampilan pencarian yang lebih baik.</w:t>
      </w:r>
    </w:p>
    <w:p w14:paraId="21A6F40A" w14:textId="77777777" w:rsidR="00A84901" w:rsidRDefault="00A84901" w:rsidP="00A84901">
      <w:pPr>
        <w:pStyle w:val="ListParagraph"/>
        <w:numPr>
          <w:ilvl w:val="0"/>
          <w:numId w:val="45"/>
        </w:numPr>
        <w:ind w:left="426" w:hanging="284"/>
      </w:pPr>
      <w:r>
        <w:t>Pengembangan sistem manajemen hutang yang memungkinkan pemantauan hutang perusahaan, termasuk notifikasi hutang, detail hutang berdasarkan purchase order, dan informasi jatuh tempo.</w:t>
      </w:r>
    </w:p>
    <w:p w14:paraId="1CECD9BC" w14:textId="77777777" w:rsidR="00A84901" w:rsidRDefault="00A84901" w:rsidP="00A84901">
      <w:pPr>
        <w:pStyle w:val="ListParagraph"/>
        <w:numPr>
          <w:ilvl w:val="0"/>
          <w:numId w:val="45"/>
        </w:numPr>
        <w:ind w:left="426" w:hanging="284"/>
      </w:pPr>
      <w:r>
        <w:t xml:space="preserve">Automatisasi proses pembuatan dokumen transaksi untuk meningkatkan kecepatan dan akurasi, </w:t>
      </w:r>
      <w:r>
        <w:t>mengurangi risiko kesalahan penulisan dan kehilangan dokumen.</w:t>
      </w:r>
    </w:p>
    <w:p w14:paraId="4569BA51" w14:textId="77777777" w:rsidR="00A84901" w:rsidRDefault="00A84901" w:rsidP="00A84901">
      <w:pPr>
        <w:pStyle w:val="ListParagraph"/>
        <w:numPr>
          <w:ilvl w:val="0"/>
          <w:numId w:val="45"/>
        </w:numPr>
        <w:ind w:left="426" w:hanging="284"/>
      </w:pPr>
      <w:r>
        <w:t>Penyederhanaan pencatatan penjualan ban dengan input data transaksi secara terkomputerisasi, menyimpan data transaksi dalam sistem untuk mencegah kerusakan atau kehilangan data, dan memungkinkan penggunaan filter data.</w:t>
      </w:r>
    </w:p>
    <w:p w14:paraId="041D9809" w14:textId="77777777" w:rsidR="00A84901" w:rsidRDefault="00A84901" w:rsidP="00A84901">
      <w:pPr>
        <w:pStyle w:val="ListParagraph"/>
        <w:numPr>
          <w:ilvl w:val="0"/>
          <w:numId w:val="45"/>
        </w:numPr>
        <w:ind w:left="426" w:hanging="284"/>
      </w:pPr>
      <w:r>
        <w:t>Penggantian pencatatan stok ban manual dengan sistem terkomputerisasi untuk mencegah kesalahan dan kerusakan dokumen, serta memudahkan pencatatan stok secara akurat.</w:t>
      </w:r>
    </w:p>
    <w:p w14:paraId="7E5E463E" w14:textId="77777777" w:rsidR="00670F23" w:rsidRDefault="00A84901" w:rsidP="00B90E94">
      <w:pPr>
        <w:pStyle w:val="ListParagraph"/>
        <w:numPr>
          <w:ilvl w:val="0"/>
          <w:numId w:val="45"/>
        </w:numPr>
        <w:ind w:left="426" w:hanging="284"/>
      </w:pPr>
      <w:r>
        <w:t>Penyediaan fitur pembuatan laporan terkomputerisasi berdasarkan data perusahaan, memungkinkan pemilihan jenis laporan, input jangka waktu, dan pembuatan laporan yang cepat dan akurat.</w:t>
      </w:r>
    </w:p>
    <w:p w14:paraId="01B9A27A" w14:textId="77777777" w:rsidR="00B90E94" w:rsidRDefault="00B90E94" w:rsidP="00B90E94">
      <w:pPr>
        <w:pStyle w:val="Heading1"/>
      </w:pPr>
      <w:r>
        <w:t>Desain sistem</w:t>
      </w:r>
    </w:p>
    <w:p w14:paraId="499ACFCD" w14:textId="77777777" w:rsidR="00460379" w:rsidRDefault="00AA2886" w:rsidP="00AA2886">
      <w:pPr>
        <w:pStyle w:val="Text"/>
      </w:pPr>
      <w:r w:rsidRPr="00AA2886">
        <w:t xml:space="preserve">Pada bagian ini akan dijelaskan dengan lebih dalam mengenai desain sistem program </w:t>
      </w:r>
      <w:r w:rsidR="0063165B" w:rsidRPr="0063165B">
        <w:t>PT. Goldfinger Wheels Indonesia</w:t>
      </w:r>
      <w:r w:rsidR="0063165B">
        <w:t xml:space="preserve"> </w:t>
      </w:r>
      <w:r w:rsidRPr="00AA2886">
        <w:t>yang dibuat.</w:t>
      </w:r>
      <w:r w:rsidR="0063165B">
        <w:t xml:space="preserve"> Dalam bagian ini akan diberikan penjelasan mengenai desain interface dari website </w:t>
      </w:r>
      <w:r w:rsidR="0063165B" w:rsidRPr="0063165B">
        <w:t>PT. Goldfinger Wheels Indonesia</w:t>
      </w:r>
    </w:p>
    <w:p w14:paraId="5322CF21" w14:textId="77777777" w:rsidR="00537429" w:rsidRDefault="00BD0627" w:rsidP="00537429">
      <w:pPr>
        <w:pStyle w:val="Heading2"/>
      </w:pPr>
      <w:r>
        <w:t>Halaman Dashboard Owner</w:t>
      </w:r>
    </w:p>
    <w:p w14:paraId="797105CB" w14:textId="77777777" w:rsidR="00537429" w:rsidRPr="00537429" w:rsidRDefault="00537429" w:rsidP="00537429">
      <w:pPr>
        <w:pStyle w:val="Text"/>
      </w:pPr>
      <w:r w:rsidRPr="00537429">
        <w:t>Setelah user melakukan login sebagai owner, user akan diarahkan ke halaman utama yaitu halaman Dashboard. Pada halaman ini akan menampilkan informasi penting seperti pendapatan bulan ini, total barang dengan stok minim, total PO belum lunas, invoice jatuh tempo, biaya operasional bulan ini, biaya pembelian bulan ini serta total penjualan bulanan yang disediakan dalam bentuk grafik.</w:t>
      </w:r>
    </w:p>
    <w:p w14:paraId="7FF830A8" w14:textId="77777777" w:rsidR="000800AD" w:rsidRDefault="000800AD" w:rsidP="000800AD"/>
    <w:p w14:paraId="6F6F9D3B" w14:textId="77777777" w:rsidR="000800AD" w:rsidRDefault="000800AD" w:rsidP="000800AD">
      <w:r>
        <w:rPr>
          <w:noProof/>
          <w:lang w:eastAsia="zh-TW"/>
        </w:rPr>
        <mc:AlternateContent>
          <mc:Choice Requires="wps">
            <w:drawing>
              <wp:inline distT="0" distB="0" distL="0" distR="0" wp14:anchorId="1B0D3A7A" wp14:editId="6589197C">
                <wp:extent cx="3057525" cy="1764323"/>
                <wp:effectExtent l="0" t="0" r="9525" b="7620"/>
                <wp:docPr id="6298057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7643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3DC22B" w14:textId="77777777" w:rsidR="000800AD" w:rsidRPr="00A7595F" w:rsidRDefault="000800AD" w:rsidP="000800AD">
                            <w:pPr>
                              <w:pStyle w:val="FootnoteText"/>
                              <w:ind w:firstLine="0"/>
                              <w:jc w:val="center"/>
                              <w:rPr>
                                <w:sz w:val="10"/>
                              </w:rPr>
                            </w:pPr>
                            <w:r>
                              <w:rPr>
                                <w:noProof/>
                                <w:color w:val="000000"/>
                                <w:bdr w:val="none" w:sz="0" w:space="0" w:color="auto" w:frame="1"/>
                              </w:rPr>
                              <w:drawing>
                                <wp:inline distT="0" distB="0" distL="0" distR="0" wp14:anchorId="512F6213" wp14:editId="21D252AA">
                                  <wp:extent cx="2817495" cy="1635125"/>
                                  <wp:effectExtent l="0" t="0" r="1905" b="3175"/>
                                  <wp:docPr id="12722261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7495" cy="1635125"/>
                                          </a:xfrm>
                                          <a:prstGeom prst="rect">
                                            <a:avLst/>
                                          </a:prstGeom>
                                          <a:noFill/>
                                          <a:ln>
                                            <a:noFill/>
                                          </a:ln>
                                        </pic:spPr>
                                      </pic:pic>
                                    </a:graphicData>
                                  </a:graphic>
                                </wp:inline>
                              </w:drawing>
                            </w:r>
                          </w:p>
                          <w:p w14:paraId="2B4EA76A" w14:textId="77777777" w:rsidR="000800AD" w:rsidRDefault="000800AD" w:rsidP="000800AD">
                            <w:pPr>
                              <w:pStyle w:val="FootnoteText"/>
                              <w:tabs>
                                <w:tab w:val="left" w:pos="993"/>
                              </w:tabs>
                              <w:ind w:left="993" w:hanging="993"/>
                            </w:pPr>
                            <w:r>
                              <w:t xml:space="preserve">Gambar. </w:t>
                            </w:r>
                            <w:r w:rsidR="00BC3B98">
                              <w:t>6</w:t>
                            </w:r>
                            <w:r>
                              <w:t xml:space="preserve">.  </w:t>
                            </w:r>
                            <w:r>
                              <w:tab/>
                            </w:r>
                            <w:r w:rsidRPr="00A77E47">
                              <w:t xml:space="preserve">Halaman </w:t>
                            </w:r>
                            <w:r>
                              <w:t>Dashboard</w:t>
                            </w:r>
                          </w:p>
                        </w:txbxContent>
                      </wps:txbx>
                      <wps:bodyPr rot="0" vert="horz" wrap="square" lIns="0" tIns="0" rIns="0" bIns="0" anchor="t" anchorCtr="0" upright="1">
                        <a:noAutofit/>
                      </wps:bodyPr>
                    </wps:wsp>
                  </a:graphicData>
                </a:graphic>
              </wp:inline>
            </w:drawing>
          </mc:Choice>
          <mc:Fallback>
            <w:pict>
              <v:shape w14:anchorId="1B0D3A7A" id="_x0000_s1031" type="#_x0000_t202" style="width:240.7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" stroked="f">
                <v:textbox inset="0,0,0,0">
                  <w:txbxContent>
                    <w:p w14:paraId="1B3DC22B" w14:textId="77777777" w:rsidR="000800AD" w:rsidRPr="00A7595F" w:rsidRDefault="000800AD" w:rsidP="000800AD">
                      <w:pPr>
                        <w:pStyle w:val="FootnoteText"/>
                        <w:ind w:firstLine="0"/>
                        <w:jc w:val="center"/>
                        <w:rPr>
                          <w:sz w:val="10"/>
                        </w:rPr>
                      </w:pPr>
                      <w:r>
                        <w:rPr>
                          <w:noProof/>
                          <w:color w:val="000000"/>
                          <w:bdr w:val="none" w:sz="0" w:space="0" w:color="auto" w:frame="1"/>
                        </w:rPr>
                        <w:drawing>
                          <wp:inline distT="0" distB="0" distL="0" distR="0" wp14:anchorId="512F6213" wp14:editId="21D252AA">
                            <wp:extent cx="2817495" cy="1635125"/>
                            <wp:effectExtent l="0" t="0" r="1905" b="3175"/>
                            <wp:docPr id="12722261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7495" cy="1635125"/>
                                    </a:xfrm>
                                    <a:prstGeom prst="rect">
                                      <a:avLst/>
                                    </a:prstGeom>
                                    <a:noFill/>
                                    <a:ln>
                                      <a:noFill/>
                                    </a:ln>
                                  </pic:spPr>
                                </pic:pic>
                              </a:graphicData>
                            </a:graphic>
                          </wp:inline>
                        </w:drawing>
                      </w:r>
                    </w:p>
                    <w:p w14:paraId="2B4EA76A" w14:textId="77777777" w:rsidR="000800AD" w:rsidRDefault="000800AD" w:rsidP="000800AD">
                      <w:pPr>
                        <w:pStyle w:val="FootnoteText"/>
                        <w:tabs>
                          <w:tab w:val="left" w:pos="993"/>
                        </w:tabs>
                        <w:ind w:left="993" w:hanging="993"/>
                      </w:pPr>
                      <w:r>
                        <w:t xml:space="preserve">Gambar. </w:t>
                      </w:r>
                      <w:r w:rsidR="00BC3B98">
                        <w:t>6</w:t>
                      </w:r>
                      <w:r>
                        <w:t xml:space="preserve">.  </w:t>
                      </w:r>
                      <w:r>
                        <w:tab/>
                      </w:r>
                      <w:r w:rsidRPr="00A77E47">
                        <w:t xml:space="preserve">Halaman </w:t>
                      </w:r>
                      <w:r>
                        <w:t>Dashboard</w:t>
                      </w:r>
                    </w:p>
                  </w:txbxContent>
                </v:textbox>
                <w10:anchorlock/>
              </v:shape>
            </w:pict>
          </mc:Fallback>
        </mc:AlternateContent>
      </w:r>
    </w:p>
    <w:p w14:paraId="27EFD88C" w14:textId="77777777" w:rsidR="00537429" w:rsidRDefault="00537429" w:rsidP="00537429">
      <w:pPr>
        <w:pStyle w:val="Text"/>
      </w:pPr>
    </w:p>
    <w:p w14:paraId="37532CEE" w14:textId="77777777" w:rsidR="000800AD" w:rsidRPr="000800AD" w:rsidRDefault="00537429" w:rsidP="00537429">
      <w:pPr>
        <w:pStyle w:val="Text"/>
      </w:pPr>
      <w:r w:rsidRPr="00537429">
        <w:t>Halaman ini akan berisikan rangkuman penting berisikan informasi relevan  seperti berapa total pendapatan bulan ini, berapa stok barang yang akan habis, berapa pemasukan dan pengeluaran dari bulan ini dan berapa total preorder yang belum dilunasi. Dengan adanya halaman ini,</w:t>
      </w:r>
    </w:p>
    <w:p w14:paraId="0CEF7789" w14:textId="77777777" w:rsidR="0063165B" w:rsidRDefault="00BD0627" w:rsidP="0063165B">
      <w:pPr>
        <w:pStyle w:val="Heading2"/>
      </w:pPr>
      <w:r>
        <w:t>Halaman</w:t>
      </w:r>
      <w:r w:rsidR="0063165B">
        <w:t xml:space="preserve"> </w:t>
      </w:r>
      <w:r>
        <w:t>Transaksi Penjualan</w:t>
      </w:r>
    </w:p>
    <w:p w14:paraId="59C98AC6" w14:textId="77777777" w:rsidR="00537429" w:rsidRPr="00537429" w:rsidRDefault="00537429" w:rsidP="00537429">
      <w:pPr>
        <w:pStyle w:val="Text"/>
      </w:pPr>
      <w:r w:rsidRPr="00537429">
        <w:t>Halaman Transaksi Penjualan akan muncul ketika admin atau owner memilih menu transaksi penjualan. Halaman transaksi penjualan berisi kode, customer, grand total, tanggal pesanan, status pembayaran, tanggal jatuh tempo, sebuah search bar dan sebuah button yang akan mengarahkan ke halaman detail transaksi penjualan. Terdapat juga sebuah tab untuk memisahkan antara statis invoice yang perlu dikonfirmasi, invoice dikonfirmasi ,invoice dibatalkan dan invoice terhapus.</w:t>
      </w:r>
    </w:p>
    <w:p w14:paraId="23DDBD20" w14:textId="77777777" w:rsidR="000800AD" w:rsidRDefault="000800AD" w:rsidP="000800AD"/>
    <w:p w14:paraId="0CAD3D62" w14:textId="77777777" w:rsidR="000800AD" w:rsidRDefault="000800AD" w:rsidP="000800AD">
      <w:r>
        <w:rPr>
          <w:noProof/>
          <w:lang w:eastAsia="zh-TW"/>
        </w:rPr>
        <mc:AlternateContent>
          <mc:Choice Requires="wps">
            <w:drawing>
              <wp:inline distT="0" distB="0" distL="0" distR="0" wp14:anchorId="57A3889B" wp14:editId="37BC84FD">
                <wp:extent cx="3057525" cy="1663700"/>
                <wp:effectExtent l="0" t="0" r="9525" b="0"/>
                <wp:docPr id="11070425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663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3D65D" w14:textId="77777777" w:rsidR="000800AD" w:rsidRPr="00A7595F" w:rsidRDefault="000800AD" w:rsidP="000800AD">
                            <w:pPr>
                              <w:pStyle w:val="FootnoteText"/>
                              <w:ind w:firstLine="0"/>
                              <w:rPr>
                                <w:sz w:val="10"/>
                              </w:rPr>
                            </w:pPr>
                            <w:r>
                              <w:rPr>
                                <w:noProof/>
                                <w:color w:val="000000"/>
                                <w:bdr w:val="none" w:sz="0" w:space="0" w:color="auto" w:frame="1"/>
                              </w:rPr>
                              <w:drawing>
                                <wp:inline distT="0" distB="0" distL="0" distR="0" wp14:anchorId="1CB9FC7B" wp14:editId="2617C16B">
                                  <wp:extent cx="3057525" cy="1524000"/>
                                  <wp:effectExtent l="0" t="0" r="9525" b="0"/>
                                  <wp:docPr id="7440090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1524000"/>
                                          </a:xfrm>
                                          <a:prstGeom prst="rect">
                                            <a:avLst/>
                                          </a:prstGeom>
                                          <a:noFill/>
                                          <a:ln>
                                            <a:noFill/>
                                          </a:ln>
                                        </pic:spPr>
                                      </pic:pic>
                                    </a:graphicData>
                                  </a:graphic>
                                </wp:inline>
                              </w:drawing>
                            </w:r>
                          </w:p>
                          <w:p w14:paraId="56B3A598" w14:textId="77777777" w:rsidR="000800AD" w:rsidRDefault="000800AD" w:rsidP="000800AD">
                            <w:pPr>
                              <w:pStyle w:val="FootnoteText"/>
                              <w:tabs>
                                <w:tab w:val="left" w:pos="993"/>
                              </w:tabs>
                              <w:ind w:left="993" w:hanging="993"/>
                            </w:pPr>
                            <w:r>
                              <w:t xml:space="preserve">Gambar. 7.  </w:t>
                            </w:r>
                            <w:r>
                              <w:tab/>
                            </w:r>
                            <w:r w:rsidRPr="00A77E47">
                              <w:t xml:space="preserve">Halaman </w:t>
                            </w:r>
                            <w:r>
                              <w:t>Transaksi Penjualan</w:t>
                            </w:r>
                          </w:p>
                          <w:p w14:paraId="44E4A311" w14:textId="77777777" w:rsidR="000800AD" w:rsidRDefault="000800AD" w:rsidP="000800AD">
                            <w:pPr>
                              <w:pStyle w:val="FootnoteText"/>
                              <w:tabs>
                                <w:tab w:val="left" w:pos="993"/>
                              </w:tabs>
                              <w:ind w:left="993" w:hanging="993"/>
                            </w:pPr>
                            <w:r>
                              <w:tab/>
                            </w:r>
                            <w:r w:rsidRPr="00981A2B">
                              <w:t>Proses Transaksi Pembelian</w:t>
                            </w:r>
                          </w:p>
                        </w:txbxContent>
                      </wps:txbx>
                      <wps:bodyPr rot="0" vert="horz" wrap="square" lIns="0" tIns="0" rIns="0" bIns="0" anchor="t" anchorCtr="0" upright="1">
                        <a:noAutofit/>
                      </wps:bodyPr>
                    </wps:wsp>
                  </a:graphicData>
                </a:graphic>
              </wp:inline>
            </w:drawing>
          </mc:Choice>
          <mc:Fallback>
            <w:pict>
              <v:shape w14:anchorId="57A3889B" id="_x0000_s1032" type="#_x0000_t202" style="width:240.75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" stroked="f">
                <v:textbox inset="0,0,0,0">
                  <w:txbxContent>
                    <w:p w14:paraId="6333D65D" w14:textId="77777777" w:rsidR="000800AD" w:rsidRPr="00A7595F" w:rsidRDefault="000800AD" w:rsidP="000800AD">
                      <w:pPr>
                        <w:pStyle w:val="FootnoteText"/>
                        <w:ind w:firstLine="0"/>
                        <w:rPr>
                          <w:sz w:val="10"/>
                        </w:rPr>
                      </w:pPr>
                      <w:r>
                        <w:rPr>
                          <w:noProof/>
                          <w:color w:val="000000"/>
                          <w:bdr w:val="none" w:sz="0" w:space="0" w:color="auto" w:frame="1"/>
                        </w:rPr>
                        <w:drawing>
                          <wp:inline distT="0" distB="0" distL="0" distR="0" wp14:anchorId="1CB9FC7B" wp14:editId="2617C16B">
                            <wp:extent cx="3057525" cy="1524000"/>
                            <wp:effectExtent l="0" t="0" r="9525" b="0"/>
                            <wp:docPr id="7440090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1524000"/>
                                    </a:xfrm>
                                    <a:prstGeom prst="rect">
                                      <a:avLst/>
                                    </a:prstGeom>
                                    <a:noFill/>
                                    <a:ln>
                                      <a:noFill/>
                                    </a:ln>
                                  </pic:spPr>
                                </pic:pic>
                              </a:graphicData>
                            </a:graphic>
                          </wp:inline>
                        </w:drawing>
                      </w:r>
                    </w:p>
                    <w:p w14:paraId="56B3A598" w14:textId="77777777" w:rsidR="000800AD" w:rsidRDefault="000800AD" w:rsidP="000800AD">
                      <w:pPr>
                        <w:pStyle w:val="FootnoteText"/>
                        <w:tabs>
                          <w:tab w:val="left" w:pos="993"/>
                        </w:tabs>
                        <w:ind w:left="993" w:hanging="993"/>
                      </w:pPr>
                      <w:r>
                        <w:t xml:space="preserve">Gambar. 7.  </w:t>
                      </w:r>
                      <w:r>
                        <w:tab/>
                      </w:r>
                      <w:r w:rsidRPr="00A77E47">
                        <w:t xml:space="preserve">Halaman </w:t>
                      </w:r>
                      <w:r>
                        <w:t>Transaksi Penjualan</w:t>
                      </w:r>
                    </w:p>
                    <w:p w14:paraId="44E4A311" w14:textId="77777777" w:rsidR="000800AD" w:rsidRDefault="000800AD" w:rsidP="000800AD">
                      <w:pPr>
                        <w:pStyle w:val="FootnoteText"/>
                        <w:tabs>
                          <w:tab w:val="left" w:pos="993"/>
                        </w:tabs>
                        <w:ind w:left="993" w:hanging="993"/>
                      </w:pPr>
                      <w:r>
                        <w:tab/>
                      </w:r>
                      <w:r w:rsidRPr="00981A2B">
                        <w:t>Proses Transaksi Pembelian</w:t>
                      </w:r>
                    </w:p>
                  </w:txbxContent>
                </v:textbox>
                <w10:anchorlock/>
              </v:shape>
            </w:pict>
          </mc:Fallback>
        </mc:AlternateContent>
      </w:r>
    </w:p>
    <w:p w14:paraId="6D189A63" w14:textId="77777777" w:rsidR="00537429" w:rsidRDefault="00537429" w:rsidP="00537429">
      <w:pPr>
        <w:pStyle w:val="Text"/>
      </w:pPr>
    </w:p>
    <w:p w14:paraId="63E7B43C" w14:textId="77777777" w:rsidR="000800AD" w:rsidRPr="000800AD" w:rsidRDefault="00537429" w:rsidP="00537429">
      <w:pPr>
        <w:pStyle w:val="Text"/>
      </w:pPr>
      <w:r w:rsidRPr="00537429">
        <w:t>Halaman ini memungkinkan pemilik atau admin untuk mengelola informasi transaksi penjualan Goldfinger Wheels Indonesia. Informasinya mencakup kode, pelanggan, total, tanggal pesanan, status pembayaran, dan tanggal jatuh tempo. Terdapat fitur pencarian dan tombol untuk melihat detail transaksi serta menambahkan transaksi baru. Ini memudahkan pengelolaan dan pengaturan transaksi penjualan.</w:t>
      </w:r>
    </w:p>
    <w:p w14:paraId="4AFA4DC5" w14:textId="77777777" w:rsidR="00BD0627" w:rsidRDefault="00BD0627" w:rsidP="00BD0627">
      <w:pPr>
        <w:pStyle w:val="Heading2"/>
      </w:pPr>
      <w:r>
        <w:t>Halaman Transaksi Pembelian</w:t>
      </w:r>
    </w:p>
    <w:p w14:paraId="7F864E96" w14:textId="77777777" w:rsidR="00537429" w:rsidRPr="00537429" w:rsidRDefault="00537429" w:rsidP="00537429">
      <w:pPr>
        <w:pStyle w:val="Text"/>
      </w:pPr>
      <w:r w:rsidRPr="00537429">
        <w:t>Halaman Transaksi Pembelian akan muncul ketika admin atau owner memilih menu transaksi pembelian. Halaman transaksi pembelian berisi kode, nama, nomor telepon grand total, jatuh tempo, status pesanan, status pembayaran, sebuah search bar dan sebuah button yang akan mengarahkan ke halaman detail transaksi pembelian. Terdapat juga sebuah tab yang akan membedakan transaksi pembelian yang masih aktif dan transaksi pembelian yang sudah terhapus.</w:t>
      </w:r>
    </w:p>
    <w:p w14:paraId="5E81D065" w14:textId="77777777" w:rsidR="000800AD" w:rsidRDefault="000800AD" w:rsidP="000800AD"/>
    <w:p w14:paraId="35248EEE" w14:textId="77777777" w:rsidR="000800AD" w:rsidRDefault="000800AD" w:rsidP="000800AD">
      <w:r>
        <w:rPr>
          <w:noProof/>
          <w:lang w:eastAsia="zh-TW"/>
        </w:rPr>
        <mc:AlternateContent>
          <mc:Choice Requires="wps">
            <w:drawing>
              <wp:inline distT="0" distB="0" distL="0" distR="0" wp14:anchorId="5646C037" wp14:editId="7348E3CE">
                <wp:extent cx="3057525" cy="1644650"/>
                <wp:effectExtent l="0" t="0" r="9525" b="0"/>
                <wp:docPr id="16004885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64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C132D5" w14:textId="77777777" w:rsidR="000800AD" w:rsidRPr="00A7595F" w:rsidRDefault="000800AD" w:rsidP="000800AD">
                            <w:pPr>
                              <w:pStyle w:val="FootnoteText"/>
                              <w:ind w:firstLine="0"/>
                              <w:rPr>
                                <w:sz w:val="10"/>
                              </w:rPr>
                            </w:pPr>
                            <w:r>
                              <w:rPr>
                                <w:noProof/>
                                <w:color w:val="000000"/>
                                <w:bdr w:val="none" w:sz="0" w:space="0" w:color="auto" w:frame="1"/>
                              </w:rPr>
                              <w:drawing>
                                <wp:inline distT="0" distB="0" distL="0" distR="0" wp14:anchorId="7863EB54" wp14:editId="2C47DDF8">
                                  <wp:extent cx="3057525" cy="1526540"/>
                                  <wp:effectExtent l="0" t="0" r="9525" b="0"/>
                                  <wp:docPr id="7455952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1526540"/>
                                          </a:xfrm>
                                          <a:prstGeom prst="rect">
                                            <a:avLst/>
                                          </a:prstGeom>
                                          <a:noFill/>
                                          <a:ln>
                                            <a:noFill/>
                                          </a:ln>
                                        </pic:spPr>
                                      </pic:pic>
                                    </a:graphicData>
                                  </a:graphic>
                                </wp:inline>
                              </w:drawing>
                            </w:r>
                          </w:p>
                          <w:p w14:paraId="43C7EBEC" w14:textId="77777777" w:rsidR="000800AD" w:rsidRDefault="000800AD" w:rsidP="000800AD">
                            <w:pPr>
                              <w:pStyle w:val="FootnoteText"/>
                              <w:tabs>
                                <w:tab w:val="left" w:pos="993"/>
                              </w:tabs>
                              <w:ind w:left="993" w:hanging="993"/>
                            </w:pPr>
                            <w:r>
                              <w:t xml:space="preserve">Gambar. </w:t>
                            </w:r>
                            <w:r w:rsidR="00BC3B98">
                              <w:t>8</w:t>
                            </w:r>
                            <w:r>
                              <w:t xml:space="preserve">.  </w:t>
                            </w:r>
                            <w:r>
                              <w:tab/>
                            </w:r>
                            <w:r w:rsidRPr="00A77E47">
                              <w:t xml:space="preserve">Halaman </w:t>
                            </w:r>
                            <w:r>
                              <w:t>Transaksi Pembelian</w:t>
                            </w:r>
                            <w:r w:rsidRPr="00981A2B">
                              <w:t xml:space="preserve"> </w:t>
                            </w:r>
                          </w:p>
                          <w:p w14:paraId="67B28EB4" w14:textId="77777777" w:rsidR="000800AD" w:rsidRDefault="000800AD" w:rsidP="000800AD">
                            <w:pPr>
                              <w:pStyle w:val="FootnoteText"/>
                              <w:tabs>
                                <w:tab w:val="left" w:pos="993"/>
                              </w:tabs>
                              <w:ind w:left="993" w:hanging="993"/>
                            </w:pPr>
                            <w:r>
                              <w:tab/>
                            </w:r>
                            <w:r w:rsidRPr="00981A2B">
                              <w:t>Proses Transaksi Pembelian</w:t>
                            </w:r>
                          </w:p>
                        </w:txbxContent>
                      </wps:txbx>
                      <wps:bodyPr rot="0" vert="horz" wrap="square" lIns="0" tIns="0" rIns="0" bIns="0" anchor="t" anchorCtr="0" upright="1">
                        <a:noAutofit/>
                      </wps:bodyPr>
                    </wps:wsp>
                  </a:graphicData>
                </a:graphic>
              </wp:inline>
            </w:drawing>
          </mc:Choice>
          <mc:Fallback>
            <w:pict>
              <v:shape w14:anchorId="5646C037" id="_x0000_s1033" type="#_x0000_t202" style="width:240.75pt;height:1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" stroked="f">
                <v:textbox inset="0,0,0,0">
                  <w:txbxContent>
                    <w:p w14:paraId="39C132D5" w14:textId="77777777" w:rsidR="000800AD" w:rsidRPr="00A7595F" w:rsidRDefault="000800AD" w:rsidP="000800AD">
                      <w:pPr>
                        <w:pStyle w:val="FootnoteText"/>
                        <w:ind w:firstLine="0"/>
                        <w:rPr>
                          <w:sz w:val="10"/>
                        </w:rPr>
                      </w:pPr>
                      <w:r>
                        <w:rPr>
                          <w:noProof/>
                          <w:color w:val="000000"/>
                          <w:bdr w:val="none" w:sz="0" w:space="0" w:color="auto" w:frame="1"/>
                        </w:rPr>
                        <w:drawing>
                          <wp:inline distT="0" distB="0" distL="0" distR="0" wp14:anchorId="7863EB54" wp14:editId="2C47DDF8">
                            <wp:extent cx="3057525" cy="1526540"/>
                            <wp:effectExtent l="0" t="0" r="9525" b="0"/>
                            <wp:docPr id="7455952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1526540"/>
                                    </a:xfrm>
                                    <a:prstGeom prst="rect">
                                      <a:avLst/>
                                    </a:prstGeom>
                                    <a:noFill/>
                                    <a:ln>
                                      <a:noFill/>
                                    </a:ln>
                                  </pic:spPr>
                                </pic:pic>
                              </a:graphicData>
                            </a:graphic>
                          </wp:inline>
                        </w:drawing>
                      </w:r>
                    </w:p>
                    <w:p w14:paraId="43C7EBEC" w14:textId="77777777" w:rsidR="000800AD" w:rsidRDefault="000800AD" w:rsidP="000800AD">
                      <w:pPr>
                        <w:pStyle w:val="FootnoteText"/>
                        <w:tabs>
                          <w:tab w:val="left" w:pos="993"/>
                        </w:tabs>
                        <w:ind w:left="993" w:hanging="993"/>
                      </w:pPr>
                      <w:r>
                        <w:t xml:space="preserve">Gambar. </w:t>
                      </w:r>
                      <w:r w:rsidR="00BC3B98">
                        <w:t>8</w:t>
                      </w:r>
                      <w:r>
                        <w:t xml:space="preserve">.  </w:t>
                      </w:r>
                      <w:r>
                        <w:tab/>
                      </w:r>
                      <w:r w:rsidRPr="00A77E47">
                        <w:t xml:space="preserve">Halaman </w:t>
                      </w:r>
                      <w:r>
                        <w:t>Transaksi Pembelian</w:t>
                      </w:r>
                      <w:r w:rsidRPr="00981A2B">
                        <w:t xml:space="preserve"> </w:t>
                      </w:r>
                    </w:p>
                    <w:p w14:paraId="67B28EB4" w14:textId="77777777" w:rsidR="000800AD" w:rsidRDefault="000800AD" w:rsidP="000800AD">
                      <w:pPr>
                        <w:pStyle w:val="FootnoteText"/>
                        <w:tabs>
                          <w:tab w:val="left" w:pos="993"/>
                        </w:tabs>
                        <w:ind w:left="993" w:hanging="993"/>
                      </w:pPr>
                      <w:r>
                        <w:tab/>
                      </w:r>
                      <w:r w:rsidRPr="00981A2B">
                        <w:t>Proses Transaksi Pembelian</w:t>
                      </w:r>
                    </w:p>
                  </w:txbxContent>
                </v:textbox>
                <w10:anchorlock/>
              </v:shape>
            </w:pict>
          </mc:Fallback>
        </mc:AlternateContent>
      </w:r>
    </w:p>
    <w:p w14:paraId="568C0AF0" w14:textId="77777777" w:rsidR="00537429" w:rsidRDefault="00537429" w:rsidP="00537429">
      <w:pPr>
        <w:pStyle w:val="Text"/>
      </w:pPr>
    </w:p>
    <w:p w14:paraId="558C8828" w14:textId="77777777" w:rsidR="00537429" w:rsidRPr="000800AD" w:rsidRDefault="00537429" w:rsidP="00537429">
      <w:pPr>
        <w:pStyle w:val="Text"/>
      </w:pPr>
      <w:r w:rsidRPr="00537429">
        <w:t>Halaman ini memungkinkan pemilik atau admin untuk mengelola informasi transaksi pembelian Goldfinger Wheels Indonesia. Informasinya mencakup kode, nama, nomor telepon, total, jatuh tempo, status pesanan, dan status pembayaran. Terdapat fitur pencarian dan tombol untuk melihat detail transaksi serta menambahkan transaksi baru. Transaksi dibagi menjadi dua tab: aktif dan terhapus, untuk memudahkan pengelolaan.</w:t>
      </w:r>
    </w:p>
    <w:p w14:paraId="0B5040C0" w14:textId="77777777" w:rsidR="0063165B" w:rsidRDefault="00BD0627" w:rsidP="0063165B">
      <w:pPr>
        <w:pStyle w:val="Heading2"/>
      </w:pPr>
      <w:r>
        <w:t>Halaman Penawaran</w:t>
      </w:r>
    </w:p>
    <w:p w14:paraId="20D0AD8A" w14:textId="77777777" w:rsidR="00537429" w:rsidRPr="00537429" w:rsidRDefault="00537429" w:rsidP="00537429">
      <w:pPr>
        <w:pStyle w:val="Text"/>
      </w:pPr>
      <w:r w:rsidRPr="00537429">
        <w:t xml:space="preserve">Halaman Penawaran akan muncul ketika admin atau owner memilih menu penawaran. Halaman penawaran berisi kode, customer, grand total, tanggal pesanan, status dan button aksi yang mengarahkan owner atau admin ke halaman detail penawaran. Terdapat juga sebuah tab yang memisahkan antara penawaran yang perlu konfirmasi, penawaran </w:t>
      </w:r>
      <w:r w:rsidRPr="00537429">
        <w:t>terkonfirmasi dan penawaran yang dibatalkan.</w:t>
      </w:r>
    </w:p>
    <w:p w14:paraId="009E4BEC" w14:textId="77777777" w:rsidR="000800AD" w:rsidRDefault="000800AD" w:rsidP="000800AD">
      <w:r>
        <w:rPr>
          <w:noProof/>
          <w:lang w:eastAsia="zh-TW"/>
        </w:rPr>
        <mc:AlternateContent>
          <mc:Choice Requires="wps">
            <w:drawing>
              <wp:inline distT="0" distB="0" distL="0" distR="0" wp14:anchorId="4E585045" wp14:editId="2D0C396A">
                <wp:extent cx="3057525" cy="1651000"/>
                <wp:effectExtent l="0" t="0" r="9525" b="6350"/>
                <wp:docPr id="20916239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65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2DEC6" w14:textId="77777777" w:rsidR="000800AD" w:rsidRPr="00A7595F" w:rsidRDefault="000800AD" w:rsidP="000800AD">
                            <w:pPr>
                              <w:pStyle w:val="FootnoteText"/>
                              <w:ind w:firstLine="0"/>
                              <w:rPr>
                                <w:sz w:val="10"/>
                              </w:rPr>
                            </w:pPr>
                            <w:r>
                              <w:rPr>
                                <w:noProof/>
                                <w:color w:val="000000"/>
                                <w:bdr w:val="none" w:sz="0" w:space="0" w:color="auto" w:frame="1"/>
                              </w:rPr>
                              <w:drawing>
                                <wp:inline distT="0" distB="0" distL="0" distR="0" wp14:anchorId="5C1B2EA9" wp14:editId="19D9F2BF">
                                  <wp:extent cx="3057525" cy="1526540"/>
                                  <wp:effectExtent l="0" t="0" r="9525" b="0"/>
                                  <wp:docPr id="15447906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1526540"/>
                                          </a:xfrm>
                                          <a:prstGeom prst="rect">
                                            <a:avLst/>
                                          </a:prstGeom>
                                          <a:noFill/>
                                          <a:ln>
                                            <a:noFill/>
                                          </a:ln>
                                        </pic:spPr>
                                      </pic:pic>
                                    </a:graphicData>
                                  </a:graphic>
                                </wp:inline>
                              </w:drawing>
                            </w:r>
                          </w:p>
                          <w:p w14:paraId="07291F2F" w14:textId="77777777" w:rsidR="000800AD" w:rsidRDefault="000800AD" w:rsidP="000800AD">
                            <w:pPr>
                              <w:pStyle w:val="FootnoteText"/>
                              <w:tabs>
                                <w:tab w:val="left" w:pos="993"/>
                              </w:tabs>
                              <w:ind w:left="993" w:hanging="993"/>
                            </w:pPr>
                            <w:r>
                              <w:t xml:space="preserve">Gambar. </w:t>
                            </w:r>
                            <w:r w:rsidR="00BC3B98">
                              <w:t>9</w:t>
                            </w:r>
                            <w:r>
                              <w:t xml:space="preserve">.  </w:t>
                            </w:r>
                            <w:r>
                              <w:tab/>
                            </w:r>
                            <w:r w:rsidRPr="00A77E47">
                              <w:t xml:space="preserve">Halaman </w:t>
                            </w:r>
                            <w:r>
                              <w:t>Penawaran</w:t>
                            </w:r>
                            <w:r w:rsidRPr="00981A2B">
                              <w:t xml:space="preserve"> </w:t>
                            </w:r>
                          </w:p>
                          <w:p w14:paraId="4F9E0BF7" w14:textId="77777777" w:rsidR="000800AD" w:rsidRDefault="000800AD" w:rsidP="000800AD">
                            <w:pPr>
                              <w:pStyle w:val="FootnoteText"/>
                              <w:tabs>
                                <w:tab w:val="left" w:pos="993"/>
                              </w:tabs>
                              <w:ind w:left="993" w:hanging="993"/>
                            </w:pPr>
                            <w:r>
                              <w:tab/>
                            </w:r>
                            <w:r w:rsidRPr="00981A2B">
                              <w:t>Proses Transaksi Pembelian</w:t>
                            </w:r>
                          </w:p>
                        </w:txbxContent>
                      </wps:txbx>
                      <wps:bodyPr rot="0" vert="horz" wrap="square" lIns="0" tIns="0" rIns="0" bIns="0" anchor="t" anchorCtr="0" upright="1">
                        <a:noAutofit/>
                      </wps:bodyPr>
                    </wps:wsp>
                  </a:graphicData>
                </a:graphic>
              </wp:inline>
            </w:drawing>
          </mc:Choice>
          <mc:Fallback>
            <w:pict>
              <v:shape w14:anchorId="4E585045" id="_x0000_s1034" type="#_x0000_t202" style="width:240.75pt;height:1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" stroked="f">
                <v:textbox inset="0,0,0,0">
                  <w:txbxContent>
                    <w:p w14:paraId="1602DEC6" w14:textId="77777777" w:rsidR="000800AD" w:rsidRPr="00A7595F" w:rsidRDefault="000800AD" w:rsidP="000800AD">
                      <w:pPr>
                        <w:pStyle w:val="FootnoteText"/>
                        <w:ind w:firstLine="0"/>
                        <w:rPr>
                          <w:sz w:val="10"/>
                        </w:rPr>
                      </w:pPr>
                      <w:r>
                        <w:rPr>
                          <w:noProof/>
                          <w:color w:val="000000"/>
                          <w:bdr w:val="none" w:sz="0" w:space="0" w:color="auto" w:frame="1"/>
                        </w:rPr>
                        <w:drawing>
                          <wp:inline distT="0" distB="0" distL="0" distR="0" wp14:anchorId="5C1B2EA9" wp14:editId="19D9F2BF">
                            <wp:extent cx="3057525" cy="1526540"/>
                            <wp:effectExtent l="0" t="0" r="9525" b="0"/>
                            <wp:docPr id="15447906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1526540"/>
                                    </a:xfrm>
                                    <a:prstGeom prst="rect">
                                      <a:avLst/>
                                    </a:prstGeom>
                                    <a:noFill/>
                                    <a:ln>
                                      <a:noFill/>
                                    </a:ln>
                                  </pic:spPr>
                                </pic:pic>
                              </a:graphicData>
                            </a:graphic>
                          </wp:inline>
                        </w:drawing>
                      </w:r>
                    </w:p>
                    <w:p w14:paraId="07291F2F" w14:textId="77777777" w:rsidR="000800AD" w:rsidRDefault="000800AD" w:rsidP="000800AD">
                      <w:pPr>
                        <w:pStyle w:val="FootnoteText"/>
                        <w:tabs>
                          <w:tab w:val="left" w:pos="993"/>
                        </w:tabs>
                        <w:ind w:left="993" w:hanging="993"/>
                      </w:pPr>
                      <w:r>
                        <w:t xml:space="preserve">Gambar. </w:t>
                      </w:r>
                      <w:r w:rsidR="00BC3B98">
                        <w:t>9</w:t>
                      </w:r>
                      <w:r>
                        <w:t xml:space="preserve">.  </w:t>
                      </w:r>
                      <w:r>
                        <w:tab/>
                      </w:r>
                      <w:r w:rsidRPr="00A77E47">
                        <w:t xml:space="preserve">Halaman </w:t>
                      </w:r>
                      <w:r>
                        <w:t>Penawaran</w:t>
                      </w:r>
                      <w:r w:rsidRPr="00981A2B">
                        <w:t xml:space="preserve"> </w:t>
                      </w:r>
                    </w:p>
                    <w:p w14:paraId="4F9E0BF7" w14:textId="77777777" w:rsidR="000800AD" w:rsidRDefault="000800AD" w:rsidP="000800AD">
                      <w:pPr>
                        <w:pStyle w:val="FootnoteText"/>
                        <w:tabs>
                          <w:tab w:val="left" w:pos="993"/>
                        </w:tabs>
                        <w:ind w:left="993" w:hanging="993"/>
                      </w:pPr>
                      <w:r>
                        <w:tab/>
                      </w:r>
                      <w:r w:rsidRPr="00981A2B">
                        <w:t>Proses Transaksi Pembelian</w:t>
                      </w:r>
                    </w:p>
                  </w:txbxContent>
                </v:textbox>
                <w10:anchorlock/>
              </v:shape>
            </w:pict>
          </mc:Fallback>
        </mc:AlternateContent>
      </w:r>
    </w:p>
    <w:p w14:paraId="53D34678" w14:textId="77777777" w:rsidR="00537429" w:rsidRDefault="00537429" w:rsidP="00537429"/>
    <w:p w14:paraId="6B434A1A" w14:textId="77777777" w:rsidR="000800AD" w:rsidRPr="000800AD" w:rsidRDefault="00537429" w:rsidP="00537429">
      <w:pPr>
        <w:pStyle w:val="Text"/>
      </w:pPr>
      <w:r>
        <w:t>Halaman ini memungkinkan pemilik atau admin untuk mengelola informasi penawaran program Goldfinger Wheels Indonesia. Informasinya mencakup kode, pelanggan, total, tanggal pesanan, dan status. Ada juga fitur pencarian berdasarkan nama penawaran dan tombol untuk melihat detail penawaran. Penawaran dibagi menjadi tiga tab: perlu konfirmasi, terkonfirmasi, dan dibatalkan. Dengan adanya halaman ini akan memudahkan pengelolaan dan pembaruan penawaran.</w:t>
      </w:r>
    </w:p>
    <w:p w14:paraId="0F7EAAF4" w14:textId="77777777" w:rsidR="00A77E47" w:rsidRDefault="00BD0627" w:rsidP="00A77E47">
      <w:pPr>
        <w:pStyle w:val="Heading2"/>
      </w:pPr>
      <w:r>
        <w:t xml:space="preserve">Halaman Laporan Laba </w:t>
      </w:r>
      <w:r w:rsidR="00A77E47">
        <w:t>Bersih</w:t>
      </w:r>
    </w:p>
    <w:p w14:paraId="09710E83" w14:textId="77777777" w:rsidR="00537429" w:rsidRPr="00537429" w:rsidRDefault="00537429" w:rsidP="00537429">
      <w:pPr>
        <w:pStyle w:val="Text"/>
      </w:pPr>
      <w:r w:rsidRPr="00537429">
        <w:t>Halaman Laporan Laba Bersih akan muncul ketika admin atau owner memilih menu laporan laba bersih. Menu laporan laba bersih berisi inputan tanggal mulai dan tanggal akhir beserta button tampilkan data laporan. Terdapat juga informasi mengenai laba bersih berisi kode, part number, harga jual, harga beli, profit, qty penjualan, profit total sebuah search bar dan sebuah button untuk membuat laporan dalam bentuk file PDF.</w:t>
      </w:r>
    </w:p>
    <w:p w14:paraId="51467016" w14:textId="77777777" w:rsidR="000800AD" w:rsidRPr="000800AD" w:rsidRDefault="000800AD" w:rsidP="000800AD"/>
    <w:p w14:paraId="1646D430" w14:textId="77777777" w:rsidR="00A77E47" w:rsidRPr="00A77E47" w:rsidRDefault="00A77E47" w:rsidP="00A77E47">
      <w:r>
        <w:rPr>
          <w:noProof/>
          <w:lang w:eastAsia="zh-TW"/>
        </w:rPr>
        <mc:AlternateContent>
          <mc:Choice Requires="wps">
            <w:drawing>
              <wp:inline distT="0" distB="0" distL="0" distR="0" wp14:anchorId="490362E3" wp14:editId="21F56DF7">
                <wp:extent cx="3057525" cy="1635370"/>
                <wp:effectExtent l="0" t="0" r="9525" b="3175"/>
                <wp:docPr id="21342020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63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775C62" w14:textId="77777777" w:rsidR="00A77E47" w:rsidRPr="00A7595F" w:rsidRDefault="00A77E47" w:rsidP="00A77E47">
                            <w:pPr>
                              <w:pStyle w:val="FootnoteText"/>
                              <w:ind w:firstLine="0"/>
                              <w:rPr>
                                <w:sz w:val="10"/>
                              </w:rPr>
                            </w:pPr>
                            <w:r>
                              <w:rPr>
                                <w:b/>
                                <w:bCs/>
                                <w:noProof/>
                                <w:color w:val="000000"/>
                                <w:bdr w:val="none" w:sz="0" w:space="0" w:color="auto" w:frame="1"/>
                              </w:rPr>
                              <w:drawing>
                                <wp:inline distT="0" distB="0" distL="0" distR="0" wp14:anchorId="59424BB2" wp14:editId="5F5EE259">
                                  <wp:extent cx="3057525" cy="1507490"/>
                                  <wp:effectExtent l="0" t="0" r="9525" b="0"/>
                                  <wp:docPr id="17239040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1507490"/>
                                          </a:xfrm>
                                          <a:prstGeom prst="rect">
                                            <a:avLst/>
                                          </a:prstGeom>
                                          <a:noFill/>
                                          <a:ln>
                                            <a:noFill/>
                                          </a:ln>
                                        </pic:spPr>
                                      </pic:pic>
                                    </a:graphicData>
                                  </a:graphic>
                                </wp:inline>
                              </w:drawing>
                            </w:r>
                          </w:p>
                          <w:p w14:paraId="031FF78B" w14:textId="77777777" w:rsidR="00A77E47" w:rsidRDefault="00A77E47" w:rsidP="00A77E47">
                            <w:pPr>
                              <w:pStyle w:val="FootnoteText"/>
                              <w:tabs>
                                <w:tab w:val="left" w:pos="993"/>
                              </w:tabs>
                              <w:ind w:left="993" w:hanging="993"/>
                            </w:pPr>
                            <w:r>
                              <w:t xml:space="preserve">Gambar. </w:t>
                            </w:r>
                            <w:r w:rsidR="00BC3B98">
                              <w:t>10</w:t>
                            </w:r>
                            <w:r>
                              <w:t xml:space="preserve">.  </w:t>
                            </w:r>
                            <w:r>
                              <w:tab/>
                            </w:r>
                            <w:r w:rsidRPr="00A77E47">
                              <w:t>Halaman Laporan Laba Bersih</w:t>
                            </w:r>
                            <w:r w:rsidRPr="00981A2B">
                              <w:t xml:space="preserve"> </w:t>
                            </w:r>
                          </w:p>
                          <w:p w14:paraId="7C683E19" w14:textId="77777777" w:rsidR="00A77E47" w:rsidRDefault="00A77E47" w:rsidP="00A77E47">
                            <w:pPr>
                              <w:pStyle w:val="FootnoteText"/>
                              <w:tabs>
                                <w:tab w:val="left" w:pos="993"/>
                              </w:tabs>
                              <w:ind w:left="993" w:hanging="993"/>
                            </w:pPr>
                            <w:r>
                              <w:tab/>
                            </w:r>
                            <w:r w:rsidRPr="00981A2B">
                              <w:t>Proses Transaksi Pembelian</w:t>
                            </w:r>
                          </w:p>
                        </w:txbxContent>
                      </wps:txbx>
                      <wps:bodyPr rot="0" vert="horz" wrap="square" lIns="0" tIns="0" rIns="0" bIns="0" anchor="t" anchorCtr="0" upright="1">
                        <a:noAutofit/>
                      </wps:bodyPr>
                    </wps:wsp>
                  </a:graphicData>
                </a:graphic>
              </wp:inline>
            </w:drawing>
          </mc:Choice>
          <mc:Fallback>
            <w:pict>
              <v:shape w14:anchorId="490362E3" id="_x0000_s1035" type="#_x0000_t202" style="width:240.75pt;height:12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" stroked="f">
                <v:textbox inset="0,0,0,0">
                  <w:txbxContent>
                    <w:p w14:paraId="49775C62" w14:textId="77777777" w:rsidR="00A77E47" w:rsidRPr="00A7595F" w:rsidRDefault="00A77E47" w:rsidP="00A77E47">
                      <w:pPr>
                        <w:pStyle w:val="FootnoteText"/>
                        <w:ind w:firstLine="0"/>
                        <w:rPr>
                          <w:sz w:val="10"/>
                        </w:rPr>
                      </w:pPr>
                      <w:r>
                        <w:rPr>
                          <w:b/>
                          <w:bCs/>
                          <w:noProof/>
                          <w:color w:val="000000"/>
                          <w:bdr w:val="none" w:sz="0" w:space="0" w:color="auto" w:frame="1"/>
                        </w:rPr>
                        <w:drawing>
                          <wp:inline distT="0" distB="0" distL="0" distR="0" wp14:anchorId="59424BB2" wp14:editId="5F5EE259">
                            <wp:extent cx="3057525" cy="1507490"/>
                            <wp:effectExtent l="0" t="0" r="9525" b="0"/>
                            <wp:docPr id="17239040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1507490"/>
                                    </a:xfrm>
                                    <a:prstGeom prst="rect">
                                      <a:avLst/>
                                    </a:prstGeom>
                                    <a:noFill/>
                                    <a:ln>
                                      <a:noFill/>
                                    </a:ln>
                                  </pic:spPr>
                                </pic:pic>
                              </a:graphicData>
                            </a:graphic>
                          </wp:inline>
                        </w:drawing>
                      </w:r>
                    </w:p>
                    <w:p w14:paraId="031FF78B" w14:textId="77777777" w:rsidR="00A77E47" w:rsidRDefault="00A77E47" w:rsidP="00A77E47">
                      <w:pPr>
                        <w:pStyle w:val="FootnoteText"/>
                        <w:tabs>
                          <w:tab w:val="left" w:pos="993"/>
                        </w:tabs>
                        <w:ind w:left="993" w:hanging="993"/>
                      </w:pPr>
                      <w:r>
                        <w:t xml:space="preserve">Gambar. </w:t>
                      </w:r>
                      <w:r w:rsidR="00BC3B98">
                        <w:t>10</w:t>
                      </w:r>
                      <w:r>
                        <w:t xml:space="preserve">.  </w:t>
                      </w:r>
                      <w:r>
                        <w:tab/>
                      </w:r>
                      <w:r w:rsidRPr="00A77E47">
                        <w:t>Halaman Laporan Laba Bersih</w:t>
                      </w:r>
                      <w:r w:rsidRPr="00981A2B">
                        <w:t xml:space="preserve"> </w:t>
                      </w:r>
                    </w:p>
                    <w:p w14:paraId="7C683E19" w14:textId="77777777" w:rsidR="00A77E47" w:rsidRDefault="00A77E47" w:rsidP="00A77E47">
                      <w:pPr>
                        <w:pStyle w:val="FootnoteText"/>
                        <w:tabs>
                          <w:tab w:val="left" w:pos="993"/>
                        </w:tabs>
                        <w:ind w:left="993" w:hanging="993"/>
                      </w:pPr>
                      <w:r>
                        <w:tab/>
                      </w:r>
                      <w:r w:rsidRPr="00981A2B">
                        <w:t>Proses Transaksi Pembelian</w:t>
                      </w:r>
                    </w:p>
                  </w:txbxContent>
                </v:textbox>
                <w10:anchorlock/>
              </v:shape>
            </w:pict>
          </mc:Fallback>
        </mc:AlternateContent>
      </w:r>
    </w:p>
    <w:p w14:paraId="3646E0E6" w14:textId="77777777" w:rsidR="00537429" w:rsidRDefault="00537429" w:rsidP="00537429">
      <w:pPr>
        <w:pStyle w:val="Text"/>
      </w:pPr>
    </w:p>
    <w:p w14:paraId="582E9884" w14:textId="77777777" w:rsidR="00AA2886" w:rsidRPr="00AA2886" w:rsidRDefault="00537429" w:rsidP="00537429">
      <w:pPr>
        <w:pStyle w:val="Text"/>
      </w:pPr>
      <w:r w:rsidRPr="00537429">
        <w:t xml:space="preserve">Halaman ini memungkinkan pemilik atau admin untuk mendapatkan laporan laba bersih Golden Finger Wheels Indonesia dengan memasukkan rentang tanggal. Informasi laporan mencakup kode, part number, harga jual, harga beli, profit, jumlah penjualan, dan profit total. Ada juga fitur pencarian berdasarkan nama laporan dan tombol untuk mengunduh laporan dalam format PDF. </w:t>
      </w:r>
      <w:r>
        <w:t>Halaman ini diharapkan akan</w:t>
      </w:r>
      <w:r w:rsidRPr="00537429">
        <w:t xml:space="preserve"> memudahkan pengelolaan informasi dan pengambilan keputusan berdasarkan laporan.</w:t>
      </w:r>
    </w:p>
    <w:p w14:paraId="0E9DEC4E" w14:textId="77777777" w:rsidR="00B756AC" w:rsidRDefault="00460379" w:rsidP="00B756AC">
      <w:pPr>
        <w:pStyle w:val="Heading1"/>
      </w:pPr>
      <w:r>
        <w:t>Uji coba</w:t>
      </w:r>
    </w:p>
    <w:p w14:paraId="5B7F1279" w14:textId="77777777" w:rsidR="00B756AC" w:rsidRDefault="00B756AC" w:rsidP="00B756AC">
      <w:pPr>
        <w:pStyle w:val="Text"/>
      </w:pPr>
      <w:r w:rsidRPr="00B756AC">
        <w:t xml:space="preserve">Pada pembuatan website ini akan dilakukan 3 metode uji coba. Uji coba pertama yaitu uji coba fungsionalitas akan dilakukan dengan menggunakan metode black box testing, uji coba kompatibilitas dengan menggunakan lambda test. </w:t>
      </w:r>
      <w:r w:rsidRPr="00B756AC">
        <w:lastRenderedPageBreak/>
        <w:t>Sedangkan uji coba UAT (User Acceptance Test) dilakukan dengan wawancara setelah melakukan beberapa tugas yang diberikan.</w:t>
      </w:r>
    </w:p>
    <w:p w14:paraId="34F49741" w14:textId="77777777" w:rsidR="00B756AC" w:rsidRDefault="00B756AC" w:rsidP="00B756AC">
      <w:pPr>
        <w:pStyle w:val="Heading2"/>
      </w:pPr>
      <w:r>
        <w:t>Uji Coba Kompabilitas</w:t>
      </w:r>
    </w:p>
    <w:p w14:paraId="265B76A6" w14:textId="77777777" w:rsidR="00B756AC" w:rsidRDefault="00B756AC" w:rsidP="00B756AC">
      <w:pPr>
        <w:pStyle w:val="Text"/>
      </w:pPr>
      <w:r w:rsidRPr="00B756AC">
        <w:t>Uji coba dilakukan menggunakan tools LambdaTest. LambdaTest merupakan platform pengujian lintas browser yang memungkinkan pengembang untuk menguji dan memvalidasi tampilan website pada berbagai browser dan perangkat. Dalam uji coba ini, website tugas akhir diakses dan diuji pada Google Chrome, Firefox, dan Edge menggunakan LambdaTest.</w:t>
      </w:r>
    </w:p>
    <w:p w14:paraId="1DE39693" w14:textId="77777777" w:rsidR="00B756AC" w:rsidRDefault="00B756AC" w:rsidP="00B756AC">
      <w:pPr>
        <w:pStyle w:val="Text"/>
      </w:pPr>
    </w:p>
    <w:p w14:paraId="3F1437D4" w14:textId="77777777" w:rsidR="00B756AC" w:rsidRDefault="00B756AC" w:rsidP="00B756AC">
      <w:pPr>
        <w:pStyle w:val="Text"/>
        <w:ind w:firstLine="0"/>
      </w:pPr>
      <w:r>
        <w:rPr>
          <w:noProof/>
          <w:lang w:eastAsia="zh-TW"/>
        </w:rPr>
        <mc:AlternateContent>
          <mc:Choice Requires="wps">
            <w:drawing>
              <wp:inline distT="0" distB="0" distL="0" distR="0" wp14:anchorId="5F886BDA" wp14:editId="0F9E8335">
                <wp:extent cx="3079750" cy="955431"/>
                <wp:effectExtent l="0" t="0" r="6350" b="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955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92B7D" w14:textId="77777777" w:rsidR="00B756AC" w:rsidRDefault="00B756AC" w:rsidP="00B756AC">
                            <w:pPr>
                              <w:pStyle w:val="TableTitle"/>
                            </w:pPr>
                            <w:r>
                              <w:t>Tabel I</w:t>
                            </w:r>
                          </w:p>
                          <w:p w14:paraId="44D62D95" w14:textId="77777777" w:rsidR="00B756AC" w:rsidRDefault="00B756AC" w:rsidP="00B756AC">
                            <w:pPr>
                              <w:pStyle w:val="TableTitle"/>
                            </w:pPr>
                            <w:r w:rsidRPr="00B756AC">
                              <w:t>Tabel Hasil Uji Coba Cross Browser</w:t>
                            </w:r>
                          </w:p>
                          <w:tbl>
                            <w:tblPr>
                              <w:tblW w:w="48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265"/>
                              <w:gridCol w:w="1417"/>
                              <w:gridCol w:w="1418"/>
                            </w:tblGrid>
                            <w:tr w:rsidR="00B756AC" w14:paraId="7DFEF186" w14:textId="77777777" w:rsidTr="00E81F39">
                              <w:trPr>
                                <w:trHeight w:val="440"/>
                              </w:trPr>
                              <w:tc>
                                <w:tcPr>
                                  <w:tcW w:w="720" w:type="dxa"/>
                                  <w:tcBorders>
                                    <w:top w:val="double" w:sz="6" w:space="0" w:color="auto"/>
                                    <w:left w:val="nil"/>
                                    <w:bottom w:val="single" w:sz="6" w:space="0" w:color="auto"/>
                                    <w:right w:val="nil"/>
                                  </w:tcBorders>
                                  <w:vAlign w:val="center"/>
                                </w:tcPr>
                                <w:p w14:paraId="679F786E" w14:textId="77777777" w:rsidR="00B756AC" w:rsidRDefault="00B756AC">
                                  <w:pPr>
                                    <w:jc w:val="center"/>
                                    <w:rPr>
                                      <w:sz w:val="16"/>
                                      <w:szCs w:val="16"/>
                                    </w:rPr>
                                  </w:pPr>
                                  <w:r>
                                    <w:rPr>
                                      <w:sz w:val="16"/>
                                      <w:szCs w:val="16"/>
                                    </w:rPr>
                                    <w:t>No</w:t>
                                  </w:r>
                                </w:p>
                              </w:tc>
                              <w:tc>
                                <w:tcPr>
                                  <w:tcW w:w="1265" w:type="dxa"/>
                                  <w:tcBorders>
                                    <w:top w:val="double" w:sz="6" w:space="0" w:color="auto"/>
                                    <w:left w:val="nil"/>
                                    <w:bottom w:val="single" w:sz="6" w:space="0" w:color="auto"/>
                                    <w:right w:val="nil"/>
                                  </w:tcBorders>
                                  <w:vAlign w:val="center"/>
                                </w:tcPr>
                                <w:p w14:paraId="6BDC02DA" w14:textId="77777777" w:rsidR="00B756AC" w:rsidRDefault="00B756AC">
                                  <w:pPr>
                                    <w:pStyle w:val="TableTitle"/>
                                    <w:rPr>
                                      <w:smallCaps w:val="0"/>
                                    </w:rPr>
                                  </w:pPr>
                                  <w:r>
                                    <w:rPr>
                                      <w:smallCaps w:val="0"/>
                                    </w:rPr>
                                    <w:t>Browser</w:t>
                                  </w:r>
                                </w:p>
                              </w:tc>
                              <w:tc>
                                <w:tcPr>
                                  <w:tcW w:w="1417" w:type="dxa"/>
                                  <w:tcBorders>
                                    <w:top w:val="double" w:sz="6" w:space="0" w:color="auto"/>
                                    <w:left w:val="nil"/>
                                    <w:bottom w:val="single" w:sz="6" w:space="0" w:color="auto"/>
                                    <w:right w:val="nil"/>
                                  </w:tcBorders>
                                  <w:vAlign w:val="center"/>
                                </w:tcPr>
                                <w:p w14:paraId="72665ECD" w14:textId="77777777" w:rsidR="00B756AC" w:rsidRPr="008B30ED" w:rsidRDefault="00B756AC">
                                  <w:pPr>
                                    <w:jc w:val="center"/>
                                    <w:rPr>
                                      <w:b/>
                                      <w:sz w:val="16"/>
                                      <w:szCs w:val="16"/>
                                    </w:rPr>
                                  </w:pPr>
                                  <w:r>
                                    <w:rPr>
                                      <w:b/>
                                      <w:sz w:val="16"/>
                                      <w:szCs w:val="16"/>
                                    </w:rPr>
                                    <w:t>Versi Minimal</w:t>
                                  </w:r>
                                </w:p>
                              </w:tc>
                              <w:tc>
                                <w:tcPr>
                                  <w:tcW w:w="1418" w:type="dxa"/>
                                  <w:tcBorders>
                                    <w:top w:val="double" w:sz="6" w:space="0" w:color="auto"/>
                                    <w:left w:val="nil"/>
                                    <w:bottom w:val="single" w:sz="6" w:space="0" w:color="auto"/>
                                    <w:right w:val="nil"/>
                                  </w:tcBorders>
                                  <w:vAlign w:val="center"/>
                                </w:tcPr>
                                <w:p w14:paraId="5C4FD72E" w14:textId="77777777" w:rsidR="00B756AC" w:rsidRPr="008B30ED" w:rsidRDefault="00B756AC" w:rsidP="008B30ED">
                                  <w:pPr>
                                    <w:jc w:val="center"/>
                                    <w:rPr>
                                      <w:i/>
                                      <w:sz w:val="16"/>
                                      <w:szCs w:val="16"/>
                                    </w:rPr>
                                  </w:pPr>
                                  <w:r>
                                    <w:rPr>
                                      <w:i/>
                                      <w:sz w:val="16"/>
                                      <w:szCs w:val="16"/>
                                    </w:rPr>
                                    <w:t>Resolusi Minimal</w:t>
                                  </w:r>
                                </w:p>
                              </w:tc>
                            </w:tr>
                            <w:tr w:rsidR="00B756AC" w14:paraId="5B512B14" w14:textId="77777777" w:rsidTr="00AC256A">
                              <w:tc>
                                <w:tcPr>
                                  <w:tcW w:w="720" w:type="dxa"/>
                                  <w:tcBorders>
                                    <w:top w:val="nil"/>
                                    <w:left w:val="nil"/>
                                    <w:bottom w:val="nil"/>
                                    <w:right w:val="nil"/>
                                  </w:tcBorders>
                                </w:tcPr>
                                <w:p w14:paraId="38849E83"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1 </w:t>
                                  </w:r>
                                </w:p>
                              </w:tc>
                              <w:tc>
                                <w:tcPr>
                                  <w:tcW w:w="1265" w:type="dxa"/>
                                  <w:tcBorders>
                                    <w:top w:val="nil"/>
                                    <w:left w:val="nil"/>
                                    <w:bottom w:val="nil"/>
                                    <w:right w:val="nil"/>
                                  </w:tcBorders>
                                  <w:vAlign w:val="center"/>
                                </w:tcPr>
                                <w:p w14:paraId="52C1D2BE"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Google</w:t>
                                  </w:r>
                                </w:p>
                              </w:tc>
                              <w:tc>
                                <w:tcPr>
                                  <w:tcW w:w="1417" w:type="dxa"/>
                                  <w:tcBorders>
                                    <w:top w:val="nil"/>
                                    <w:left w:val="nil"/>
                                    <w:bottom w:val="nil"/>
                                    <w:right w:val="nil"/>
                                  </w:tcBorders>
                                  <w:vAlign w:val="center"/>
                                </w:tcPr>
                                <w:p w14:paraId="70BEA3FA"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100</w:t>
                                  </w:r>
                                </w:p>
                              </w:tc>
                              <w:tc>
                                <w:tcPr>
                                  <w:tcW w:w="1418" w:type="dxa"/>
                                  <w:tcBorders>
                                    <w:top w:val="nil"/>
                                    <w:left w:val="nil"/>
                                    <w:bottom w:val="nil"/>
                                    <w:right w:val="nil"/>
                                  </w:tcBorders>
                                  <w:vAlign w:val="center"/>
                                </w:tcPr>
                                <w:p w14:paraId="5CA5AFAB"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1024 x 768</w:t>
                                  </w:r>
                                </w:p>
                              </w:tc>
                            </w:tr>
                            <w:tr w:rsidR="00B756AC" w14:paraId="62B2C423" w14:textId="77777777" w:rsidTr="0026523D">
                              <w:tc>
                                <w:tcPr>
                                  <w:tcW w:w="720" w:type="dxa"/>
                                  <w:tcBorders>
                                    <w:top w:val="nil"/>
                                    <w:left w:val="nil"/>
                                    <w:bottom w:val="nil"/>
                                    <w:right w:val="nil"/>
                                  </w:tcBorders>
                                </w:tcPr>
                                <w:p w14:paraId="53EE970D"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2 </w:t>
                                  </w:r>
                                </w:p>
                              </w:tc>
                              <w:tc>
                                <w:tcPr>
                                  <w:tcW w:w="1265" w:type="dxa"/>
                                  <w:tcBorders>
                                    <w:top w:val="nil"/>
                                    <w:left w:val="nil"/>
                                    <w:bottom w:val="nil"/>
                                    <w:right w:val="nil"/>
                                  </w:tcBorders>
                                  <w:vAlign w:val="center"/>
                                </w:tcPr>
                                <w:p w14:paraId="0325A013"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Firefox</w:t>
                                  </w:r>
                                </w:p>
                              </w:tc>
                              <w:tc>
                                <w:tcPr>
                                  <w:tcW w:w="1417" w:type="dxa"/>
                                  <w:tcBorders>
                                    <w:top w:val="nil"/>
                                    <w:left w:val="nil"/>
                                    <w:bottom w:val="nil"/>
                                    <w:right w:val="nil"/>
                                  </w:tcBorders>
                                  <w:vAlign w:val="center"/>
                                </w:tcPr>
                                <w:p w14:paraId="557A9DEA"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100</w:t>
                                  </w:r>
                                </w:p>
                              </w:tc>
                              <w:tc>
                                <w:tcPr>
                                  <w:tcW w:w="1418" w:type="dxa"/>
                                  <w:tcBorders>
                                    <w:top w:val="nil"/>
                                    <w:left w:val="nil"/>
                                    <w:bottom w:val="nil"/>
                                    <w:right w:val="nil"/>
                                  </w:tcBorders>
                                  <w:vAlign w:val="center"/>
                                </w:tcPr>
                                <w:p w14:paraId="5C090FDF"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1024 x 768</w:t>
                                  </w:r>
                                </w:p>
                              </w:tc>
                            </w:tr>
                            <w:tr w:rsidR="00B756AC" w14:paraId="1BC98860" w14:textId="77777777" w:rsidTr="0026523D">
                              <w:tc>
                                <w:tcPr>
                                  <w:tcW w:w="720" w:type="dxa"/>
                                  <w:tcBorders>
                                    <w:top w:val="nil"/>
                                    <w:left w:val="nil"/>
                                    <w:bottom w:val="nil"/>
                                    <w:right w:val="nil"/>
                                  </w:tcBorders>
                                </w:tcPr>
                                <w:p w14:paraId="7F1B62A7"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3</w:t>
                                  </w:r>
                                </w:p>
                              </w:tc>
                              <w:tc>
                                <w:tcPr>
                                  <w:tcW w:w="1265" w:type="dxa"/>
                                  <w:tcBorders>
                                    <w:top w:val="nil"/>
                                    <w:left w:val="nil"/>
                                    <w:bottom w:val="nil"/>
                                    <w:right w:val="nil"/>
                                  </w:tcBorders>
                                  <w:vAlign w:val="center"/>
                                </w:tcPr>
                                <w:p w14:paraId="58A4AF1B"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Edge</w:t>
                                  </w:r>
                                </w:p>
                              </w:tc>
                              <w:tc>
                                <w:tcPr>
                                  <w:tcW w:w="1417" w:type="dxa"/>
                                  <w:tcBorders>
                                    <w:top w:val="nil"/>
                                    <w:left w:val="nil"/>
                                    <w:bottom w:val="nil"/>
                                    <w:right w:val="nil"/>
                                  </w:tcBorders>
                                  <w:vAlign w:val="center"/>
                                </w:tcPr>
                                <w:p w14:paraId="40DE8430"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100</w:t>
                                  </w:r>
                                </w:p>
                              </w:tc>
                              <w:tc>
                                <w:tcPr>
                                  <w:tcW w:w="1418" w:type="dxa"/>
                                  <w:tcBorders>
                                    <w:top w:val="nil"/>
                                    <w:left w:val="nil"/>
                                    <w:bottom w:val="nil"/>
                                    <w:right w:val="nil"/>
                                  </w:tcBorders>
                                  <w:vAlign w:val="center"/>
                                </w:tcPr>
                                <w:p w14:paraId="3381F610"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1024 x 768</w:t>
                                  </w:r>
                                </w:p>
                              </w:tc>
                            </w:tr>
                          </w:tbl>
                          <w:p w14:paraId="1D818612" w14:textId="77777777" w:rsidR="00B756AC" w:rsidRDefault="00B756AC" w:rsidP="00B756AC">
                            <w:pPr>
                              <w:pStyle w:val="FootnoteText"/>
                            </w:pPr>
                          </w:p>
                          <w:p w14:paraId="0D01270D" w14:textId="77777777" w:rsidR="00B756AC" w:rsidRDefault="00B756AC" w:rsidP="00B756AC"/>
                        </w:txbxContent>
                      </wps:txbx>
                      <wps:bodyPr rot="0" vert="horz" wrap="square" lIns="0" tIns="0" rIns="0" bIns="0" anchor="t" anchorCtr="0" upright="1">
                        <a:noAutofit/>
                      </wps:bodyPr>
                    </wps:wsp>
                  </a:graphicData>
                </a:graphic>
              </wp:inline>
            </w:drawing>
          </mc:Choice>
          <mc:Fallback>
            <w:pict>
              <v:shape w14:anchorId="5F886BDA" id="Text Box 2" o:spid="_x0000_s1036" type="#_x0000_t202" style="width:242.5pt;height:7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" stroked="f">
                <v:textbox inset="0,0,0,0">
                  <w:txbxContent>
                    <w:p w14:paraId="52092B7D" w14:textId="77777777" w:rsidR="00B756AC" w:rsidRDefault="00B756AC" w:rsidP="00B756AC">
                      <w:pPr>
                        <w:pStyle w:val="TableTitle"/>
                      </w:pPr>
                      <w:r>
                        <w:t>Tabel I</w:t>
                      </w:r>
                    </w:p>
                    <w:p w14:paraId="44D62D95" w14:textId="77777777" w:rsidR="00B756AC" w:rsidRDefault="00B756AC" w:rsidP="00B756AC">
                      <w:pPr>
                        <w:pStyle w:val="TableTitle"/>
                      </w:pPr>
                      <w:r w:rsidRPr="00B756AC">
                        <w:t>Tabel Hasil Uji Coba Cross Browser</w:t>
                      </w:r>
                    </w:p>
                    <w:tbl>
                      <w:tblPr>
                        <w:tblW w:w="48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265"/>
                        <w:gridCol w:w="1417"/>
                        <w:gridCol w:w="1418"/>
                      </w:tblGrid>
                      <w:tr w:rsidR="00B756AC" w14:paraId="7DFEF186" w14:textId="77777777" w:rsidTr="00E81F39">
                        <w:trPr>
                          <w:trHeight w:val="440"/>
                        </w:trPr>
                        <w:tc>
                          <w:tcPr>
                            <w:tcW w:w="720" w:type="dxa"/>
                            <w:tcBorders>
                              <w:top w:val="double" w:sz="6" w:space="0" w:color="auto"/>
                              <w:left w:val="nil"/>
                              <w:bottom w:val="single" w:sz="6" w:space="0" w:color="auto"/>
                              <w:right w:val="nil"/>
                            </w:tcBorders>
                            <w:vAlign w:val="center"/>
                          </w:tcPr>
                          <w:p w14:paraId="679F786E" w14:textId="77777777" w:rsidR="00B756AC" w:rsidRDefault="00B756AC">
                            <w:pPr>
                              <w:jc w:val="center"/>
                              <w:rPr>
                                <w:sz w:val="16"/>
                                <w:szCs w:val="16"/>
                              </w:rPr>
                            </w:pPr>
                            <w:r>
                              <w:rPr>
                                <w:sz w:val="16"/>
                                <w:szCs w:val="16"/>
                              </w:rPr>
                              <w:t>No</w:t>
                            </w:r>
                          </w:p>
                        </w:tc>
                        <w:tc>
                          <w:tcPr>
                            <w:tcW w:w="1265" w:type="dxa"/>
                            <w:tcBorders>
                              <w:top w:val="double" w:sz="6" w:space="0" w:color="auto"/>
                              <w:left w:val="nil"/>
                              <w:bottom w:val="single" w:sz="6" w:space="0" w:color="auto"/>
                              <w:right w:val="nil"/>
                            </w:tcBorders>
                            <w:vAlign w:val="center"/>
                          </w:tcPr>
                          <w:p w14:paraId="6BDC02DA" w14:textId="77777777" w:rsidR="00B756AC" w:rsidRDefault="00B756AC">
                            <w:pPr>
                              <w:pStyle w:val="TableTitle"/>
                              <w:rPr>
                                <w:smallCaps w:val="0"/>
                              </w:rPr>
                            </w:pPr>
                            <w:r>
                              <w:rPr>
                                <w:smallCaps w:val="0"/>
                              </w:rPr>
                              <w:t>Browser</w:t>
                            </w:r>
                          </w:p>
                        </w:tc>
                        <w:tc>
                          <w:tcPr>
                            <w:tcW w:w="1417" w:type="dxa"/>
                            <w:tcBorders>
                              <w:top w:val="double" w:sz="6" w:space="0" w:color="auto"/>
                              <w:left w:val="nil"/>
                              <w:bottom w:val="single" w:sz="6" w:space="0" w:color="auto"/>
                              <w:right w:val="nil"/>
                            </w:tcBorders>
                            <w:vAlign w:val="center"/>
                          </w:tcPr>
                          <w:p w14:paraId="72665ECD" w14:textId="77777777" w:rsidR="00B756AC" w:rsidRPr="008B30ED" w:rsidRDefault="00B756AC">
                            <w:pPr>
                              <w:jc w:val="center"/>
                              <w:rPr>
                                <w:b/>
                                <w:sz w:val="16"/>
                                <w:szCs w:val="16"/>
                              </w:rPr>
                            </w:pPr>
                            <w:r>
                              <w:rPr>
                                <w:b/>
                                <w:sz w:val="16"/>
                                <w:szCs w:val="16"/>
                              </w:rPr>
                              <w:t>Versi Minimal</w:t>
                            </w:r>
                          </w:p>
                        </w:tc>
                        <w:tc>
                          <w:tcPr>
                            <w:tcW w:w="1418" w:type="dxa"/>
                            <w:tcBorders>
                              <w:top w:val="double" w:sz="6" w:space="0" w:color="auto"/>
                              <w:left w:val="nil"/>
                              <w:bottom w:val="single" w:sz="6" w:space="0" w:color="auto"/>
                              <w:right w:val="nil"/>
                            </w:tcBorders>
                            <w:vAlign w:val="center"/>
                          </w:tcPr>
                          <w:p w14:paraId="5C4FD72E" w14:textId="77777777" w:rsidR="00B756AC" w:rsidRPr="008B30ED" w:rsidRDefault="00B756AC" w:rsidP="008B30ED">
                            <w:pPr>
                              <w:jc w:val="center"/>
                              <w:rPr>
                                <w:i/>
                                <w:sz w:val="16"/>
                                <w:szCs w:val="16"/>
                              </w:rPr>
                            </w:pPr>
                            <w:r>
                              <w:rPr>
                                <w:i/>
                                <w:sz w:val="16"/>
                                <w:szCs w:val="16"/>
                              </w:rPr>
                              <w:t>Resolusi Minimal</w:t>
                            </w:r>
                          </w:p>
                        </w:tc>
                      </w:tr>
                      <w:tr w:rsidR="00B756AC" w14:paraId="5B512B14" w14:textId="77777777" w:rsidTr="00AC256A">
                        <w:tc>
                          <w:tcPr>
                            <w:tcW w:w="720" w:type="dxa"/>
                            <w:tcBorders>
                              <w:top w:val="nil"/>
                              <w:left w:val="nil"/>
                              <w:bottom w:val="nil"/>
                              <w:right w:val="nil"/>
                            </w:tcBorders>
                          </w:tcPr>
                          <w:p w14:paraId="38849E83"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1 </w:t>
                            </w:r>
                          </w:p>
                        </w:tc>
                        <w:tc>
                          <w:tcPr>
                            <w:tcW w:w="1265" w:type="dxa"/>
                            <w:tcBorders>
                              <w:top w:val="nil"/>
                              <w:left w:val="nil"/>
                              <w:bottom w:val="nil"/>
                              <w:right w:val="nil"/>
                            </w:tcBorders>
                            <w:vAlign w:val="center"/>
                          </w:tcPr>
                          <w:p w14:paraId="52C1D2BE"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Google</w:t>
                            </w:r>
                          </w:p>
                        </w:tc>
                        <w:tc>
                          <w:tcPr>
                            <w:tcW w:w="1417" w:type="dxa"/>
                            <w:tcBorders>
                              <w:top w:val="nil"/>
                              <w:left w:val="nil"/>
                              <w:bottom w:val="nil"/>
                              <w:right w:val="nil"/>
                            </w:tcBorders>
                            <w:vAlign w:val="center"/>
                          </w:tcPr>
                          <w:p w14:paraId="70BEA3FA"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100</w:t>
                            </w:r>
                          </w:p>
                        </w:tc>
                        <w:tc>
                          <w:tcPr>
                            <w:tcW w:w="1418" w:type="dxa"/>
                            <w:tcBorders>
                              <w:top w:val="nil"/>
                              <w:left w:val="nil"/>
                              <w:bottom w:val="nil"/>
                              <w:right w:val="nil"/>
                            </w:tcBorders>
                            <w:vAlign w:val="center"/>
                          </w:tcPr>
                          <w:p w14:paraId="5CA5AFAB"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1024 x 768</w:t>
                            </w:r>
                          </w:p>
                        </w:tc>
                      </w:tr>
                      <w:tr w:rsidR="00B756AC" w14:paraId="62B2C423" w14:textId="77777777" w:rsidTr="0026523D">
                        <w:tc>
                          <w:tcPr>
                            <w:tcW w:w="720" w:type="dxa"/>
                            <w:tcBorders>
                              <w:top w:val="nil"/>
                              <w:left w:val="nil"/>
                              <w:bottom w:val="nil"/>
                              <w:right w:val="nil"/>
                            </w:tcBorders>
                          </w:tcPr>
                          <w:p w14:paraId="53EE970D"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2 </w:t>
                            </w:r>
                          </w:p>
                        </w:tc>
                        <w:tc>
                          <w:tcPr>
                            <w:tcW w:w="1265" w:type="dxa"/>
                            <w:tcBorders>
                              <w:top w:val="nil"/>
                              <w:left w:val="nil"/>
                              <w:bottom w:val="nil"/>
                              <w:right w:val="nil"/>
                            </w:tcBorders>
                            <w:vAlign w:val="center"/>
                          </w:tcPr>
                          <w:p w14:paraId="0325A013"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Firefox</w:t>
                            </w:r>
                          </w:p>
                        </w:tc>
                        <w:tc>
                          <w:tcPr>
                            <w:tcW w:w="1417" w:type="dxa"/>
                            <w:tcBorders>
                              <w:top w:val="nil"/>
                              <w:left w:val="nil"/>
                              <w:bottom w:val="nil"/>
                              <w:right w:val="nil"/>
                            </w:tcBorders>
                            <w:vAlign w:val="center"/>
                          </w:tcPr>
                          <w:p w14:paraId="557A9DEA"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100</w:t>
                            </w:r>
                          </w:p>
                        </w:tc>
                        <w:tc>
                          <w:tcPr>
                            <w:tcW w:w="1418" w:type="dxa"/>
                            <w:tcBorders>
                              <w:top w:val="nil"/>
                              <w:left w:val="nil"/>
                              <w:bottom w:val="nil"/>
                              <w:right w:val="nil"/>
                            </w:tcBorders>
                            <w:vAlign w:val="center"/>
                          </w:tcPr>
                          <w:p w14:paraId="5C090FDF"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1024 x 768</w:t>
                            </w:r>
                          </w:p>
                        </w:tc>
                      </w:tr>
                      <w:tr w:rsidR="00B756AC" w14:paraId="1BC98860" w14:textId="77777777" w:rsidTr="0026523D">
                        <w:tc>
                          <w:tcPr>
                            <w:tcW w:w="720" w:type="dxa"/>
                            <w:tcBorders>
                              <w:top w:val="nil"/>
                              <w:left w:val="nil"/>
                              <w:bottom w:val="nil"/>
                              <w:right w:val="nil"/>
                            </w:tcBorders>
                          </w:tcPr>
                          <w:p w14:paraId="7F1B62A7"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3</w:t>
                            </w:r>
                          </w:p>
                        </w:tc>
                        <w:tc>
                          <w:tcPr>
                            <w:tcW w:w="1265" w:type="dxa"/>
                            <w:tcBorders>
                              <w:top w:val="nil"/>
                              <w:left w:val="nil"/>
                              <w:bottom w:val="nil"/>
                              <w:right w:val="nil"/>
                            </w:tcBorders>
                            <w:vAlign w:val="center"/>
                          </w:tcPr>
                          <w:p w14:paraId="58A4AF1B"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Edge</w:t>
                            </w:r>
                          </w:p>
                        </w:tc>
                        <w:tc>
                          <w:tcPr>
                            <w:tcW w:w="1417" w:type="dxa"/>
                            <w:tcBorders>
                              <w:top w:val="nil"/>
                              <w:left w:val="nil"/>
                              <w:bottom w:val="nil"/>
                              <w:right w:val="nil"/>
                            </w:tcBorders>
                            <w:vAlign w:val="center"/>
                          </w:tcPr>
                          <w:p w14:paraId="40DE8430"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100</w:t>
                            </w:r>
                          </w:p>
                        </w:tc>
                        <w:tc>
                          <w:tcPr>
                            <w:tcW w:w="1418" w:type="dxa"/>
                            <w:tcBorders>
                              <w:top w:val="nil"/>
                              <w:left w:val="nil"/>
                              <w:bottom w:val="nil"/>
                              <w:right w:val="nil"/>
                            </w:tcBorders>
                            <w:vAlign w:val="center"/>
                          </w:tcPr>
                          <w:p w14:paraId="3381F610" w14:textId="77777777" w:rsidR="00B756AC" w:rsidRPr="00B756AC" w:rsidRDefault="00B756AC" w:rsidP="00B756AC">
                            <w:pPr>
                              <w:pStyle w:val="NormalWeb"/>
                              <w:spacing w:before="0" w:beforeAutospacing="0" w:after="0" w:afterAutospacing="0"/>
                              <w:jc w:val="center"/>
                              <w:rPr>
                                <w:sz w:val="16"/>
                                <w:szCs w:val="16"/>
                              </w:rPr>
                            </w:pPr>
                            <w:r w:rsidRPr="00B756AC">
                              <w:rPr>
                                <w:color w:val="000000"/>
                                <w:sz w:val="16"/>
                                <w:szCs w:val="16"/>
                              </w:rPr>
                              <w:t>1024 x 768</w:t>
                            </w:r>
                          </w:p>
                        </w:tc>
                      </w:tr>
                    </w:tbl>
                    <w:p w14:paraId="1D818612" w14:textId="77777777" w:rsidR="00B756AC" w:rsidRDefault="00B756AC" w:rsidP="00B756AC">
                      <w:pPr>
                        <w:pStyle w:val="FootnoteText"/>
                      </w:pPr>
                    </w:p>
                    <w:p w14:paraId="0D01270D" w14:textId="77777777" w:rsidR="00B756AC" w:rsidRDefault="00B756AC" w:rsidP="00B756AC"/>
                  </w:txbxContent>
                </v:textbox>
                <w10:anchorlock/>
              </v:shape>
            </w:pict>
          </mc:Fallback>
        </mc:AlternateContent>
      </w:r>
    </w:p>
    <w:p w14:paraId="05AEA339" w14:textId="77777777" w:rsidR="00B756AC" w:rsidRPr="00B756AC" w:rsidRDefault="00B756AC" w:rsidP="00B756AC">
      <w:pPr>
        <w:pStyle w:val="Text"/>
      </w:pPr>
      <w:r w:rsidRPr="00B756AC">
        <w:t>Berdasarkan hasil uji coba tersebut, dapat disimpulkan bahwa website dapat berjalan dengan baik pada browser Google Chrome, Firefox, dan Edge.</w:t>
      </w:r>
    </w:p>
    <w:p w14:paraId="17B88811" w14:textId="77777777" w:rsidR="00B756AC" w:rsidRDefault="00B756AC" w:rsidP="00B756AC">
      <w:pPr>
        <w:pStyle w:val="Heading2"/>
      </w:pPr>
      <w:r>
        <w:t>Uji Coba Fungsionalitas</w:t>
      </w:r>
    </w:p>
    <w:p w14:paraId="1D48BD29" w14:textId="77777777" w:rsidR="00B756AC" w:rsidRDefault="00B756AC" w:rsidP="00B756AC">
      <w:pPr>
        <w:pStyle w:val="Text"/>
      </w:pPr>
      <w:r w:rsidRPr="00B756AC">
        <w:t>Uji coba fungsionalitas pada tugas akhir website yang sudah di hosting dilakukan untuk memastikan bahwa sistem yang dibuat sudah sesuai dengan rencana dan kebutuhan yang diperlukan. Terdapat empat jenis pengguna pada website tersebut, yaitu pemilik, admin, stakeholder, dan teknisi yang masing-masing memiliki akses ke menu dan navbar yang berbeda-beda. Diharapkan dengan dilakukannya pengujian ini akan memastikan bahwa sistem yang dikembangkan berfungsi dengan baik dan memenuhi kebutuhan pengguna.</w:t>
      </w:r>
    </w:p>
    <w:p w14:paraId="0A8D7E3A" w14:textId="77777777" w:rsidR="00B756AC" w:rsidRDefault="00B756AC" w:rsidP="00B756AC">
      <w:pPr>
        <w:pStyle w:val="Text"/>
      </w:pPr>
    </w:p>
    <w:p w14:paraId="7130309D" w14:textId="77777777" w:rsidR="00B756AC" w:rsidRDefault="00B756AC" w:rsidP="00B756AC">
      <w:pPr>
        <w:pStyle w:val="Text"/>
        <w:numPr>
          <w:ilvl w:val="0"/>
          <w:numId w:val="46"/>
        </w:numPr>
      </w:pPr>
      <w:r>
        <w:t>Uji Coba Fungsionalitas Fitur Admin</w:t>
      </w:r>
    </w:p>
    <w:p w14:paraId="60C5E40E" w14:textId="77777777" w:rsidR="00B756AC" w:rsidRDefault="00B756AC" w:rsidP="00B756AC">
      <w:pPr>
        <w:pStyle w:val="Text"/>
      </w:pPr>
      <w:r w:rsidRPr="00B756AC">
        <w:t>Bagian ini akan menjelaskan mengenai uji coba fungsionalitas terhadap fitur website yang dapat diakses oleh role admin PT. Goldfinger Wheels Indonesia. Admin dapat melakukan insert, update, dan delete pada setiap master kecuali karyawan. Admin juga dapat melakukan insert, update, dan delete data operasional seperti pembelian, penjualan, pengeluaran operasional, membuat dokumen, membuat laporan, dan manajemen hutang piutang. Tabel akan berisi fitur, harapan uji coba, dan hasil dari uji coba.</w:t>
      </w:r>
    </w:p>
    <w:p w14:paraId="22CAD204" w14:textId="77777777" w:rsidR="005F19D7" w:rsidRDefault="005F19D7" w:rsidP="005F19D7">
      <w:pPr>
        <w:pStyle w:val="Text"/>
        <w:ind w:firstLine="0"/>
      </w:pPr>
    </w:p>
    <w:p w14:paraId="59E7B0A1" w14:textId="77777777" w:rsidR="005F19D7" w:rsidRDefault="005F19D7" w:rsidP="005F19D7">
      <w:pPr>
        <w:pStyle w:val="TableTitle"/>
      </w:pPr>
      <w:r>
        <w:t>Tabel II</w:t>
      </w:r>
    </w:p>
    <w:p w14:paraId="286FEDC7" w14:textId="77777777" w:rsidR="005F19D7" w:rsidRDefault="005F19D7" w:rsidP="005F19D7">
      <w:pPr>
        <w:pStyle w:val="TableTitle"/>
      </w:pPr>
      <w:r w:rsidRPr="00B756AC">
        <w:t xml:space="preserve">Tabel </w:t>
      </w:r>
      <w:r>
        <w:t>uji coba fitur admin</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2693"/>
        <w:gridCol w:w="993"/>
      </w:tblGrid>
      <w:tr w:rsidR="005F19D7" w14:paraId="30611C67" w14:textId="77777777" w:rsidTr="00581CA9">
        <w:trPr>
          <w:trHeight w:val="440"/>
        </w:trPr>
        <w:tc>
          <w:tcPr>
            <w:tcW w:w="1168" w:type="dxa"/>
            <w:tcBorders>
              <w:top w:val="double" w:sz="6" w:space="0" w:color="auto"/>
              <w:left w:val="nil"/>
              <w:bottom w:val="single" w:sz="6" w:space="0" w:color="auto"/>
              <w:right w:val="nil"/>
            </w:tcBorders>
            <w:vAlign w:val="center"/>
          </w:tcPr>
          <w:p w14:paraId="6901A43C" w14:textId="77777777" w:rsidR="005F19D7" w:rsidRDefault="005F19D7" w:rsidP="00581CA9">
            <w:pPr>
              <w:jc w:val="center"/>
              <w:rPr>
                <w:sz w:val="16"/>
                <w:szCs w:val="16"/>
              </w:rPr>
            </w:pPr>
            <w:r>
              <w:rPr>
                <w:sz w:val="16"/>
                <w:szCs w:val="16"/>
              </w:rPr>
              <w:t>Fitur</w:t>
            </w:r>
          </w:p>
        </w:tc>
        <w:tc>
          <w:tcPr>
            <w:tcW w:w="2693" w:type="dxa"/>
            <w:tcBorders>
              <w:top w:val="double" w:sz="6" w:space="0" w:color="auto"/>
              <w:left w:val="nil"/>
              <w:bottom w:val="single" w:sz="6" w:space="0" w:color="auto"/>
              <w:right w:val="nil"/>
            </w:tcBorders>
            <w:vAlign w:val="center"/>
          </w:tcPr>
          <w:p w14:paraId="7F0693CB" w14:textId="77777777" w:rsidR="005F19D7" w:rsidRDefault="005F19D7" w:rsidP="00581CA9">
            <w:pPr>
              <w:pStyle w:val="TableTitle"/>
              <w:rPr>
                <w:smallCaps w:val="0"/>
              </w:rPr>
            </w:pPr>
            <w:r>
              <w:rPr>
                <w:smallCaps w:val="0"/>
              </w:rPr>
              <w:t>Harapan</w:t>
            </w:r>
          </w:p>
        </w:tc>
        <w:tc>
          <w:tcPr>
            <w:tcW w:w="993" w:type="dxa"/>
            <w:tcBorders>
              <w:top w:val="double" w:sz="6" w:space="0" w:color="auto"/>
              <w:left w:val="nil"/>
              <w:bottom w:val="single" w:sz="6" w:space="0" w:color="auto"/>
              <w:right w:val="nil"/>
            </w:tcBorders>
            <w:vAlign w:val="center"/>
          </w:tcPr>
          <w:p w14:paraId="3A60D892" w14:textId="77777777" w:rsidR="005F19D7" w:rsidRPr="007903E1" w:rsidRDefault="005F19D7" w:rsidP="00581CA9">
            <w:pPr>
              <w:jc w:val="center"/>
              <w:rPr>
                <w:bCs/>
                <w:sz w:val="16"/>
                <w:szCs w:val="16"/>
              </w:rPr>
            </w:pPr>
            <w:r>
              <w:rPr>
                <w:bCs/>
                <w:sz w:val="16"/>
                <w:szCs w:val="16"/>
              </w:rPr>
              <w:t>Hasil</w:t>
            </w:r>
          </w:p>
        </w:tc>
      </w:tr>
      <w:tr w:rsidR="005F19D7" w14:paraId="5B4AFCB0" w14:textId="77777777" w:rsidTr="00581CA9">
        <w:tc>
          <w:tcPr>
            <w:tcW w:w="1168" w:type="dxa"/>
            <w:tcBorders>
              <w:top w:val="nil"/>
              <w:left w:val="nil"/>
              <w:bottom w:val="nil"/>
              <w:right w:val="nil"/>
            </w:tcBorders>
          </w:tcPr>
          <w:p w14:paraId="188B5A36" w14:textId="77777777" w:rsidR="005F19D7" w:rsidRPr="00B756AC" w:rsidRDefault="005F19D7" w:rsidP="00581CA9">
            <w:pPr>
              <w:pStyle w:val="NormalWeb"/>
              <w:spacing w:before="0" w:beforeAutospacing="0" w:after="0" w:afterAutospacing="0"/>
              <w:jc w:val="center"/>
              <w:rPr>
                <w:sz w:val="16"/>
                <w:szCs w:val="16"/>
              </w:rPr>
            </w:pPr>
            <w:r>
              <w:rPr>
                <w:color w:val="000000"/>
                <w:sz w:val="16"/>
                <w:szCs w:val="16"/>
              </w:rPr>
              <w:t>Master Barang</w:t>
            </w:r>
          </w:p>
        </w:tc>
        <w:tc>
          <w:tcPr>
            <w:tcW w:w="2693" w:type="dxa"/>
            <w:tcBorders>
              <w:top w:val="nil"/>
              <w:left w:val="nil"/>
              <w:bottom w:val="nil"/>
              <w:right w:val="nil"/>
            </w:tcBorders>
            <w:vAlign w:val="center"/>
          </w:tcPr>
          <w:p w14:paraId="35108556" w14:textId="77777777" w:rsidR="005F19D7" w:rsidRPr="00B756AC" w:rsidRDefault="005F19D7" w:rsidP="00581CA9">
            <w:pPr>
              <w:pStyle w:val="NormalWeb"/>
              <w:spacing w:before="0" w:beforeAutospacing="0" w:after="0" w:afterAutospacing="0"/>
              <w:jc w:val="center"/>
              <w:rPr>
                <w:sz w:val="16"/>
                <w:szCs w:val="16"/>
              </w:rPr>
            </w:pPr>
            <w:r>
              <w:rPr>
                <w:color w:val="000000"/>
                <w:sz w:val="16"/>
                <w:szCs w:val="16"/>
              </w:rPr>
              <w:t>Dapat menampilkan, menambah, mengubah dan menghapus barang</w:t>
            </w:r>
          </w:p>
        </w:tc>
        <w:tc>
          <w:tcPr>
            <w:tcW w:w="993" w:type="dxa"/>
            <w:tcBorders>
              <w:top w:val="nil"/>
              <w:left w:val="nil"/>
              <w:bottom w:val="nil"/>
              <w:right w:val="nil"/>
            </w:tcBorders>
            <w:vAlign w:val="center"/>
          </w:tcPr>
          <w:p w14:paraId="55D8052A" w14:textId="77777777" w:rsidR="005F19D7" w:rsidRPr="00B756AC" w:rsidRDefault="005F19D7" w:rsidP="00581CA9">
            <w:pPr>
              <w:pStyle w:val="NormalWeb"/>
              <w:spacing w:before="0" w:beforeAutospacing="0" w:after="0" w:afterAutospacing="0"/>
              <w:jc w:val="center"/>
              <w:rPr>
                <w:sz w:val="16"/>
                <w:szCs w:val="16"/>
              </w:rPr>
            </w:pPr>
            <w:r>
              <w:rPr>
                <w:color w:val="000000"/>
                <w:sz w:val="16"/>
                <w:szCs w:val="16"/>
              </w:rPr>
              <w:t>Sesuai</w:t>
            </w:r>
          </w:p>
        </w:tc>
      </w:tr>
      <w:tr w:rsidR="005F19D7" w14:paraId="40755094" w14:textId="77777777" w:rsidTr="00581CA9">
        <w:tc>
          <w:tcPr>
            <w:tcW w:w="1168" w:type="dxa"/>
            <w:tcBorders>
              <w:top w:val="nil"/>
              <w:left w:val="nil"/>
              <w:bottom w:val="nil"/>
              <w:right w:val="nil"/>
            </w:tcBorders>
          </w:tcPr>
          <w:p w14:paraId="66CCE35F" w14:textId="77777777" w:rsidR="005F19D7" w:rsidRPr="00B756AC" w:rsidRDefault="005F19D7" w:rsidP="00581CA9">
            <w:pPr>
              <w:pStyle w:val="NormalWeb"/>
              <w:spacing w:before="0" w:beforeAutospacing="0" w:after="0" w:afterAutospacing="0"/>
              <w:jc w:val="center"/>
              <w:rPr>
                <w:sz w:val="16"/>
                <w:szCs w:val="16"/>
              </w:rPr>
            </w:pPr>
            <w:r>
              <w:rPr>
                <w:color w:val="000000"/>
                <w:sz w:val="16"/>
                <w:szCs w:val="16"/>
              </w:rPr>
              <w:t>Master Customer</w:t>
            </w:r>
          </w:p>
        </w:tc>
        <w:tc>
          <w:tcPr>
            <w:tcW w:w="2693" w:type="dxa"/>
            <w:tcBorders>
              <w:top w:val="nil"/>
              <w:left w:val="nil"/>
              <w:bottom w:val="nil"/>
              <w:right w:val="nil"/>
            </w:tcBorders>
            <w:vAlign w:val="center"/>
          </w:tcPr>
          <w:p w14:paraId="5D3BA1E1" w14:textId="77777777" w:rsidR="005F19D7" w:rsidRPr="00B756AC" w:rsidRDefault="005F19D7" w:rsidP="00581CA9">
            <w:pPr>
              <w:pStyle w:val="NormalWeb"/>
              <w:spacing w:before="0" w:beforeAutospacing="0" w:after="0" w:afterAutospacing="0"/>
              <w:jc w:val="center"/>
              <w:rPr>
                <w:sz w:val="16"/>
                <w:szCs w:val="16"/>
              </w:rPr>
            </w:pPr>
            <w:r>
              <w:rPr>
                <w:color w:val="000000"/>
                <w:sz w:val="16"/>
                <w:szCs w:val="16"/>
              </w:rPr>
              <w:t>Dapat menampilkan, menambah, mengubah dan menghapus customer</w:t>
            </w:r>
          </w:p>
        </w:tc>
        <w:tc>
          <w:tcPr>
            <w:tcW w:w="993" w:type="dxa"/>
            <w:tcBorders>
              <w:top w:val="nil"/>
              <w:left w:val="nil"/>
              <w:bottom w:val="nil"/>
              <w:right w:val="nil"/>
            </w:tcBorders>
            <w:vAlign w:val="center"/>
          </w:tcPr>
          <w:p w14:paraId="53BE23EE" w14:textId="77777777" w:rsidR="005F19D7" w:rsidRPr="00B756AC" w:rsidRDefault="005F19D7" w:rsidP="00581CA9">
            <w:pPr>
              <w:pStyle w:val="NormalWeb"/>
              <w:spacing w:before="0" w:beforeAutospacing="0" w:after="0" w:afterAutospacing="0"/>
              <w:jc w:val="center"/>
              <w:rPr>
                <w:sz w:val="16"/>
                <w:szCs w:val="16"/>
              </w:rPr>
            </w:pPr>
            <w:r>
              <w:rPr>
                <w:color w:val="000000"/>
                <w:sz w:val="16"/>
                <w:szCs w:val="16"/>
              </w:rPr>
              <w:t>Sesuai</w:t>
            </w:r>
          </w:p>
        </w:tc>
      </w:tr>
      <w:tr w:rsidR="005F19D7" w14:paraId="0D77803B" w14:textId="77777777" w:rsidTr="00581CA9">
        <w:tc>
          <w:tcPr>
            <w:tcW w:w="1168" w:type="dxa"/>
            <w:tcBorders>
              <w:top w:val="nil"/>
              <w:left w:val="nil"/>
              <w:bottom w:val="nil"/>
              <w:right w:val="nil"/>
            </w:tcBorders>
          </w:tcPr>
          <w:p w14:paraId="6FA125EA" w14:textId="77777777" w:rsidR="005F19D7" w:rsidRPr="00B756AC" w:rsidRDefault="005F19D7" w:rsidP="00581CA9">
            <w:pPr>
              <w:pStyle w:val="NormalWeb"/>
              <w:spacing w:before="0" w:beforeAutospacing="0" w:after="0" w:afterAutospacing="0"/>
              <w:jc w:val="center"/>
              <w:rPr>
                <w:color w:val="000000"/>
                <w:sz w:val="16"/>
                <w:szCs w:val="16"/>
              </w:rPr>
            </w:pPr>
            <w:r>
              <w:rPr>
                <w:color w:val="000000"/>
                <w:sz w:val="16"/>
                <w:szCs w:val="16"/>
              </w:rPr>
              <w:t>Master Kategori</w:t>
            </w:r>
          </w:p>
        </w:tc>
        <w:tc>
          <w:tcPr>
            <w:tcW w:w="2693" w:type="dxa"/>
            <w:tcBorders>
              <w:top w:val="nil"/>
              <w:left w:val="nil"/>
              <w:bottom w:val="nil"/>
              <w:right w:val="nil"/>
            </w:tcBorders>
            <w:vAlign w:val="center"/>
          </w:tcPr>
          <w:p w14:paraId="14386E48" w14:textId="77777777" w:rsidR="005F19D7" w:rsidRPr="00B756AC" w:rsidRDefault="005F19D7" w:rsidP="00581CA9">
            <w:pPr>
              <w:pStyle w:val="NormalWeb"/>
              <w:spacing w:before="0" w:beforeAutospacing="0" w:after="0" w:afterAutospacing="0"/>
              <w:jc w:val="center"/>
              <w:rPr>
                <w:sz w:val="16"/>
                <w:szCs w:val="16"/>
              </w:rPr>
            </w:pPr>
            <w:r>
              <w:rPr>
                <w:color w:val="000000"/>
                <w:sz w:val="16"/>
                <w:szCs w:val="16"/>
              </w:rPr>
              <w:t>Dapat menampilkan, menambah, mengubah dan menghapus kategori</w:t>
            </w:r>
          </w:p>
        </w:tc>
        <w:tc>
          <w:tcPr>
            <w:tcW w:w="993" w:type="dxa"/>
            <w:tcBorders>
              <w:top w:val="nil"/>
              <w:left w:val="nil"/>
              <w:bottom w:val="nil"/>
              <w:right w:val="nil"/>
            </w:tcBorders>
            <w:vAlign w:val="center"/>
          </w:tcPr>
          <w:p w14:paraId="53EB85C4" w14:textId="77777777" w:rsidR="005F19D7" w:rsidRPr="00B756AC" w:rsidRDefault="005F19D7" w:rsidP="00581CA9">
            <w:pPr>
              <w:pStyle w:val="NormalWeb"/>
              <w:spacing w:before="0" w:beforeAutospacing="0" w:after="0" w:afterAutospacing="0"/>
              <w:jc w:val="center"/>
              <w:rPr>
                <w:color w:val="000000"/>
                <w:sz w:val="16"/>
                <w:szCs w:val="16"/>
              </w:rPr>
            </w:pPr>
            <w:r>
              <w:rPr>
                <w:color w:val="000000"/>
                <w:sz w:val="16"/>
                <w:szCs w:val="16"/>
              </w:rPr>
              <w:t>Sesuai</w:t>
            </w:r>
          </w:p>
        </w:tc>
      </w:tr>
      <w:tr w:rsidR="005F19D7" w14:paraId="2208396B" w14:textId="77777777" w:rsidTr="00581CA9">
        <w:tc>
          <w:tcPr>
            <w:tcW w:w="1168" w:type="dxa"/>
            <w:tcBorders>
              <w:top w:val="nil"/>
              <w:left w:val="nil"/>
              <w:bottom w:val="nil"/>
              <w:right w:val="nil"/>
            </w:tcBorders>
          </w:tcPr>
          <w:p w14:paraId="3C7F0A9C" w14:textId="77777777" w:rsidR="005F19D7" w:rsidRPr="00B756AC" w:rsidRDefault="005F19D7" w:rsidP="00581CA9">
            <w:pPr>
              <w:pStyle w:val="NormalWeb"/>
              <w:spacing w:before="0" w:beforeAutospacing="0" w:after="0" w:afterAutospacing="0"/>
              <w:jc w:val="center"/>
              <w:rPr>
                <w:color w:val="000000"/>
                <w:sz w:val="16"/>
                <w:szCs w:val="16"/>
              </w:rPr>
            </w:pPr>
            <w:r>
              <w:rPr>
                <w:color w:val="000000"/>
                <w:sz w:val="16"/>
                <w:szCs w:val="16"/>
              </w:rPr>
              <w:t>Master Mesin Vulkansir</w:t>
            </w:r>
          </w:p>
        </w:tc>
        <w:tc>
          <w:tcPr>
            <w:tcW w:w="2693" w:type="dxa"/>
            <w:tcBorders>
              <w:top w:val="nil"/>
              <w:left w:val="nil"/>
              <w:bottom w:val="nil"/>
              <w:right w:val="nil"/>
            </w:tcBorders>
            <w:vAlign w:val="center"/>
          </w:tcPr>
          <w:p w14:paraId="70C6DED5" w14:textId="77777777" w:rsidR="005F19D7" w:rsidRPr="00B756AC" w:rsidRDefault="005F19D7" w:rsidP="00581CA9">
            <w:pPr>
              <w:pStyle w:val="NormalWeb"/>
              <w:spacing w:before="0" w:beforeAutospacing="0" w:after="0" w:afterAutospacing="0"/>
              <w:jc w:val="center"/>
              <w:rPr>
                <w:sz w:val="16"/>
                <w:szCs w:val="16"/>
              </w:rPr>
            </w:pPr>
            <w:r>
              <w:rPr>
                <w:color w:val="000000"/>
                <w:sz w:val="16"/>
                <w:szCs w:val="16"/>
              </w:rPr>
              <w:t>Dapat menampilkan, menambah, mengubah dan menghapus mesin vulkanisir</w:t>
            </w:r>
          </w:p>
        </w:tc>
        <w:tc>
          <w:tcPr>
            <w:tcW w:w="993" w:type="dxa"/>
            <w:tcBorders>
              <w:top w:val="nil"/>
              <w:left w:val="nil"/>
              <w:bottom w:val="nil"/>
              <w:right w:val="nil"/>
            </w:tcBorders>
            <w:vAlign w:val="center"/>
          </w:tcPr>
          <w:p w14:paraId="185F7B41" w14:textId="77777777" w:rsidR="005F19D7" w:rsidRPr="00B756AC" w:rsidRDefault="005F19D7" w:rsidP="00581CA9">
            <w:pPr>
              <w:pStyle w:val="NormalWeb"/>
              <w:spacing w:before="0" w:beforeAutospacing="0" w:after="0" w:afterAutospacing="0"/>
              <w:jc w:val="center"/>
              <w:rPr>
                <w:color w:val="000000"/>
                <w:sz w:val="16"/>
                <w:szCs w:val="16"/>
              </w:rPr>
            </w:pPr>
            <w:r>
              <w:rPr>
                <w:color w:val="000000"/>
                <w:sz w:val="16"/>
                <w:szCs w:val="16"/>
              </w:rPr>
              <w:t>Sesuai</w:t>
            </w:r>
          </w:p>
        </w:tc>
      </w:tr>
      <w:tr w:rsidR="005F19D7" w14:paraId="249C1D33" w14:textId="77777777" w:rsidTr="00581CA9">
        <w:tc>
          <w:tcPr>
            <w:tcW w:w="1168" w:type="dxa"/>
            <w:tcBorders>
              <w:top w:val="nil"/>
              <w:left w:val="nil"/>
              <w:bottom w:val="nil"/>
              <w:right w:val="nil"/>
            </w:tcBorders>
          </w:tcPr>
          <w:p w14:paraId="308F7851" w14:textId="77777777" w:rsidR="005F19D7" w:rsidRPr="00B756AC" w:rsidRDefault="005F19D7" w:rsidP="00581CA9">
            <w:pPr>
              <w:pStyle w:val="NormalWeb"/>
              <w:spacing w:before="0" w:beforeAutospacing="0" w:after="0" w:afterAutospacing="0"/>
              <w:jc w:val="center"/>
              <w:rPr>
                <w:color w:val="000000"/>
                <w:sz w:val="16"/>
                <w:szCs w:val="16"/>
              </w:rPr>
            </w:pPr>
            <w:r>
              <w:rPr>
                <w:color w:val="000000"/>
                <w:sz w:val="16"/>
                <w:szCs w:val="16"/>
              </w:rPr>
              <w:t>Master Vendor</w:t>
            </w:r>
          </w:p>
        </w:tc>
        <w:tc>
          <w:tcPr>
            <w:tcW w:w="2693" w:type="dxa"/>
            <w:tcBorders>
              <w:top w:val="nil"/>
              <w:left w:val="nil"/>
              <w:bottom w:val="nil"/>
              <w:right w:val="nil"/>
            </w:tcBorders>
            <w:vAlign w:val="center"/>
          </w:tcPr>
          <w:p w14:paraId="0B0788FB" w14:textId="77777777" w:rsidR="005F19D7" w:rsidRPr="00B756AC" w:rsidRDefault="005F19D7" w:rsidP="00581CA9">
            <w:pPr>
              <w:pStyle w:val="NormalWeb"/>
              <w:spacing w:before="0" w:beforeAutospacing="0" w:after="0" w:afterAutospacing="0"/>
              <w:jc w:val="center"/>
              <w:rPr>
                <w:sz w:val="16"/>
                <w:szCs w:val="16"/>
              </w:rPr>
            </w:pPr>
            <w:r>
              <w:rPr>
                <w:color w:val="000000"/>
                <w:sz w:val="16"/>
                <w:szCs w:val="16"/>
              </w:rPr>
              <w:t>Dapat menampilkan, menambah, mengubah dan menghapus vendor</w:t>
            </w:r>
          </w:p>
        </w:tc>
        <w:tc>
          <w:tcPr>
            <w:tcW w:w="993" w:type="dxa"/>
            <w:tcBorders>
              <w:top w:val="nil"/>
              <w:left w:val="nil"/>
              <w:bottom w:val="nil"/>
              <w:right w:val="nil"/>
            </w:tcBorders>
            <w:vAlign w:val="center"/>
          </w:tcPr>
          <w:p w14:paraId="3B1EB896" w14:textId="77777777" w:rsidR="005F19D7" w:rsidRPr="00B756AC" w:rsidRDefault="005F19D7" w:rsidP="00581CA9">
            <w:pPr>
              <w:pStyle w:val="NormalWeb"/>
              <w:spacing w:before="0" w:beforeAutospacing="0" w:after="0" w:afterAutospacing="0"/>
              <w:jc w:val="center"/>
              <w:rPr>
                <w:color w:val="000000"/>
                <w:sz w:val="16"/>
                <w:szCs w:val="16"/>
              </w:rPr>
            </w:pPr>
            <w:r>
              <w:rPr>
                <w:color w:val="000000"/>
                <w:sz w:val="16"/>
                <w:szCs w:val="16"/>
              </w:rPr>
              <w:t>Sesuai</w:t>
            </w:r>
          </w:p>
        </w:tc>
      </w:tr>
      <w:tr w:rsidR="005F19D7" w14:paraId="4BE0C28E" w14:textId="77777777" w:rsidTr="00581CA9">
        <w:tc>
          <w:tcPr>
            <w:tcW w:w="1168" w:type="dxa"/>
            <w:tcBorders>
              <w:top w:val="nil"/>
              <w:left w:val="nil"/>
              <w:bottom w:val="nil"/>
              <w:right w:val="nil"/>
            </w:tcBorders>
          </w:tcPr>
          <w:p w14:paraId="1418E4AD" w14:textId="77777777" w:rsidR="005F19D7" w:rsidRPr="00B756AC" w:rsidRDefault="005F19D7" w:rsidP="00581CA9">
            <w:pPr>
              <w:pStyle w:val="NormalWeb"/>
              <w:spacing w:before="0" w:beforeAutospacing="0" w:after="0" w:afterAutospacing="0"/>
              <w:jc w:val="center"/>
              <w:rPr>
                <w:color w:val="000000"/>
                <w:sz w:val="16"/>
                <w:szCs w:val="16"/>
              </w:rPr>
            </w:pPr>
            <w:r>
              <w:rPr>
                <w:color w:val="000000"/>
                <w:sz w:val="16"/>
                <w:szCs w:val="16"/>
              </w:rPr>
              <w:t>Barang di Supply Vendor</w:t>
            </w:r>
          </w:p>
        </w:tc>
        <w:tc>
          <w:tcPr>
            <w:tcW w:w="2693" w:type="dxa"/>
            <w:tcBorders>
              <w:top w:val="nil"/>
              <w:left w:val="nil"/>
              <w:bottom w:val="nil"/>
              <w:right w:val="nil"/>
            </w:tcBorders>
            <w:vAlign w:val="center"/>
          </w:tcPr>
          <w:p w14:paraId="1A098EB3" w14:textId="77777777" w:rsidR="005F19D7" w:rsidRPr="00B756AC" w:rsidRDefault="005F19D7" w:rsidP="00581CA9">
            <w:pPr>
              <w:pStyle w:val="NormalWeb"/>
              <w:spacing w:before="0" w:beforeAutospacing="0" w:after="0" w:afterAutospacing="0"/>
              <w:jc w:val="center"/>
              <w:rPr>
                <w:sz w:val="16"/>
                <w:szCs w:val="16"/>
              </w:rPr>
            </w:pPr>
            <w:r>
              <w:rPr>
                <w:color w:val="000000"/>
                <w:sz w:val="16"/>
                <w:szCs w:val="16"/>
              </w:rPr>
              <w:t>Dapat melihat dan mengganti barang di supply vendor</w:t>
            </w:r>
          </w:p>
        </w:tc>
        <w:tc>
          <w:tcPr>
            <w:tcW w:w="993" w:type="dxa"/>
            <w:tcBorders>
              <w:top w:val="nil"/>
              <w:left w:val="nil"/>
              <w:bottom w:val="nil"/>
              <w:right w:val="nil"/>
            </w:tcBorders>
            <w:vAlign w:val="center"/>
          </w:tcPr>
          <w:p w14:paraId="7BB4384C" w14:textId="77777777" w:rsidR="005F19D7" w:rsidRPr="00B756AC" w:rsidRDefault="005F19D7" w:rsidP="00581CA9">
            <w:pPr>
              <w:pStyle w:val="NormalWeb"/>
              <w:spacing w:before="0" w:beforeAutospacing="0" w:after="0" w:afterAutospacing="0"/>
              <w:jc w:val="center"/>
              <w:rPr>
                <w:color w:val="000000"/>
                <w:sz w:val="16"/>
                <w:szCs w:val="16"/>
              </w:rPr>
            </w:pPr>
            <w:r>
              <w:rPr>
                <w:color w:val="000000"/>
                <w:sz w:val="16"/>
                <w:szCs w:val="16"/>
              </w:rPr>
              <w:t>Sesuai</w:t>
            </w:r>
          </w:p>
        </w:tc>
      </w:tr>
    </w:tbl>
    <w:p w14:paraId="0894A0AC" w14:textId="77777777" w:rsidR="007903E1" w:rsidRDefault="007903E1" w:rsidP="007903E1">
      <w:pPr>
        <w:pStyle w:val="Text"/>
        <w:ind w:firstLine="0"/>
      </w:pPr>
      <w:r>
        <w:rPr>
          <w:noProof/>
          <w:lang w:eastAsia="zh-TW"/>
        </w:rPr>
        <mc:AlternateContent>
          <mc:Choice Requires="wps">
            <w:drawing>
              <wp:inline distT="0" distB="0" distL="0" distR="0" wp14:anchorId="4F1C4924" wp14:editId="0B2ECF76">
                <wp:extent cx="3079750" cy="1847850"/>
                <wp:effectExtent l="0" t="0" r="6350" b="0"/>
                <wp:docPr id="1523129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847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D483E" w14:textId="77777777" w:rsidR="007903E1" w:rsidRDefault="007903E1" w:rsidP="007903E1">
                            <w:pPr>
                              <w:pStyle w:val="TableTitle"/>
                            </w:pPr>
                            <w:r>
                              <w:t>Tabel I</w:t>
                            </w:r>
                            <w:r w:rsidR="00740747">
                              <w:t>I</w:t>
                            </w:r>
                          </w:p>
                          <w:p w14:paraId="63D9532E" w14:textId="77777777" w:rsidR="007903E1" w:rsidRDefault="007903E1" w:rsidP="007903E1">
                            <w:pPr>
                              <w:pStyle w:val="TableTitle"/>
                            </w:pPr>
                            <w:r w:rsidRPr="00B756AC">
                              <w:t xml:space="preserve">Tabel </w:t>
                            </w:r>
                            <w:r w:rsidR="00740747">
                              <w:t>uji coba fitur admin</w:t>
                            </w:r>
                            <w:r w:rsidR="005F19D7">
                              <w:t>(lanjutan))</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2693"/>
                              <w:gridCol w:w="993"/>
                            </w:tblGrid>
                            <w:tr w:rsidR="007903E1" w14:paraId="58FDC722" w14:textId="77777777" w:rsidTr="00740747">
                              <w:trPr>
                                <w:trHeight w:val="440"/>
                              </w:trPr>
                              <w:tc>
                                <w:tcPr>
                                  <w:tcW w:w="1168" w:type="dxa"/>
                                  <w:tcBorders>
                                    <w:top w:val="double" w:sz="6" w:space="0" w:color="auto"/>
                                    <w:left w:val="nil"/>
                                    <w:bottom w:val="single" w:sz="6" w:space="0" w:color="auto"/>
                                    <w:right w:val="nil"/>
                                  </w:tcBorders>
                                  <w:vAlign w:val="center"/>
                                </w:tcPr>
                                <w:p w14:paraId="23590014" w14:textId="77777777" w:rsidR="007903E1" w:rsidRDefault="007903E1">
                                  <w:pPr>
                                    <w:jc w:val="center"/>
                                    <w:rPr>
                                      <w:sz w:val="16"/>
                                      <w:szCs w:val="16"/>
                                    </w:rPr>
                                  </w:pPr>
                                  <w:r>
                                    <w:rPr>
                                      <w:sz w:val="16"/>
                                      <w:szCs w:val="16"/>
                                    </w:rPr>
                                    <w:t>Fitur</w:t>
                                  </w:r>
                                </w:p>
                              </w:tc>
                              <w:tc>
                                <w:tcPr>
                                  <w:tcW w:w="2693" w:type="dxa"/>
                                  <w:tcBorders>
                                    <w:top w:val="double" w:sz="6" w:space="0" w:color="auto"/>
                                    <w:left w:val="nil"/>
                                    <w:bottom w:val="single" w:sz="6" w:space="0" w:color="auto"/>
                                    <w:right w:val="nil"/>
                                  </w:tcBorders>
                                  <w:vAlign w:val="center"/>
                                </w:tcPr>
                                <w:p w14:paraId="2864B61D" w14:textId="77777777" w:rsidR="007903E1" w:rsidRDefault="007903E1">
                                  <w:pPr>
                                    <w:pStyle w:val="TableTitle"/>
                                    <w:rPr>
                                      <w:smallCaps w:val="0"/>
                                    </w:rPr>
                                  </w:pPr>
                                  <w:r>
                                    <w:rPr>
                                      <w:smallCaps w:val="0"/>
                                    </w:rPr>
                                    <w:t>Harapan</w:t>
                                  </w:r>
                                </w:p>
                              </w:tc>
                              <w:tc>
                                <w:tcPr>
                                  <w:tcW w:w="993" w:type="dxa"/>
                                  <w:tcBorders>
                                    <w:top w:val="double" w:sz="6" w:space="0" w:color="auto"/>
                                    <w:left w:val="nil"/>
                                    <w:bottom w:val="single" w:sz="6" w:space="0" w:color="auto"/>
                                    <w:right w:val="nil"/>
                                  </w:tcBorders>
                                  <w:vAlign w:val="center"/>
                                </w:tcPr>
                                <w:p w14:paraId="3AAB4EE0" w14:textId="77777777" w:rsidR="007903E1" w:rsidRPr="007903E1" w:rsidRDefault="007903E1">
                                  <w:pPr>
                                    <w:jc w:val="center"/>
                                    <w:rPr>
                                      <w:bCs/>
                                      <w:sz w:val="16"/>
                                      <w:szCs w:val="16"/>
                                    </w:rPr>
                                  </w:pPr>
                                  <w:r>
                                    <w:rPr>
                                      <w:bCs/>
                                      <w:sz w:val="16"/>
                                      <w:szCs w:val="16"/>
                                    </w:rPr>
                                    <w:t>Hasil</w:t>
                                  </w:r>
                                </w:p>
                              </w:tc>
                            </w:tr>
                            <w:tr w:rsidR="00740747" w14:paraId="563EA3C0" w14:textId="77777777" w:rsidTr="00740747">
                              <w:tc>
                                <w:tcPr>
                                  <w:tcW w:w="1168" w:type="dxa"/>
                                  <w:tcBorders>
                                    <w:top w:val="nil"/>
                                    <w:left w:val="nil"/>
                                    <w:bottom w:val="nil"/>
                                    <w:right w:val="nil"/>
                                  </w:tcBorders>
                                </w:tcPr>
                                <w:p w14:paraId="1ACD4270"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Transaksi Pembelian</w:t>
                                  </w:r>
                                </w:p>
                              </w:tc>
                              <w:tc>
                                <w:tcPr>
                                  <w:tcW w:w="2693" w:type="dxa"/>
                                  <w:tcBorders>
                                    <w:top w:val="nil"/>
                                    <w:left w:val="nil"/>
                                    <w:bottom w:val="nil"/>
                                    <w:right w:val="nil"/>
                                  </w:tcBorders>
                                  <w:vAlign w:val="center"/>
                                </w:tcPr>
                                <w:p w14:paraId="4F7A896B"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Dapat membuat, menghapus transaksi pembelian</w:t>
                                  </w:r>
                                </w:p>
                              </w:tc>
                              <w:tc>
                                <w:tcPr>
                                  <w:tcW w:w="993" w:type="dxa"/>
                                  <w:tcBorders>
                                    <w:top w:val="nil"/>
                                    <w:left w:val="nil"/>
                                    <w:bottom w:val="nil"/>
                                    <w:right w:val="nil"/>
                                  </w:tcBorders>
                                  <w:vAlign w:val="center"/>
                                </w:tcPr>
                                <w:p w14:paraId="2AF6B9B2"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740747" w14:paraId="5A719A0B" w14:textId="77777777" w:rsidTr="00740747">
                              <w:tc>
                                <w:tcPr>
                                  <w:tcW w:w="1168" w:type="dxa"/>
                                  <w:tcBorders>
                                    <w:top w:val="nil"/>
                                    <w:left w:val="nil"/>
                                    <w:bottom w:val="nil"/>
                                    <w:right w:val="nil"/>
                                  </w:tcBorders>
                                </w:tcPr>
                                <w:p w14:paraId="3C1CDE88"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Transaksi Penjualan</w:t>
                                  </w:r>
                                </w:p>
                              </w:tc>
                              <w:tc>
                                <w:tcPr>
                                  <w:tcW w:w="2693" w:type="dxa"/>
                                  <w:tcBorders>
                                    <w:top w:val="nil"/>
                                    <w:left w:val="nil"/>
                                    <w:bottom w:val="nil"/>
                                    <w:right w:val="nil"/>
                                  </w:tcBorders>
                                  <w:vAlign w:val="center"/>
                                </w:tcPr>
                                <w:p w14:paraId="3A91E2D2"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Dapat membuat, menghapus dan mengkonfirmasi transaksi penjualan</w:t>
                                  </w:r>
                                </w:p>
                              </w:tc>
                              <w:tc>
                                <w:tcPr>
                                  <w:tcW w:w="993" w:type="dxa"/>
                                  <w:tcBorders>
                                    <w:top w:val="nil"/>
                                    <w:left w:val="nil"/>
                                    <w:bottom w:val="nil"/>
                                    <w:right w:val="nil"/>
                                  </w:tcBorders>
                                  <w:vAlign w:val="center"/>
                                </w:tcPr>
                                <w:p w14:paraId="09B75CD9"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740747" w14:paraId="3D83FAA4" w14:textId="77777777" w:rsidTr="00740747">
                              <w:tc>
                                <w:tcPr>
                                  <w:tcW w:w="1168" w:type="dxa"/>
                                  <w:tcBorders>
                                    <w:top w:val="nil"/>
                                    <w:left w:val="nil"/>
                                    <w:bottom w:val="nil"/>
                                    <w:right w:val="nil"/>
                                  </w:tcBorders>
                                </w:tcPr>
                                <w:p w14:paraId="532F6E16"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AR AP Handle</w:t>
                                  </w:r>
                                </w:p>
                              </w:tc>
                              <w:tc>
                                <w:tcPr>
                                  <w:tcW w:w="2693" w:type="dxa"/>
                                  <w:tcBorders>
                                    <w:top w:val="nil"/>
                                    <w:left w:val="nil"/>
                                    <w:bottom w:val="nil"/>
                                    <w:right w:val="nil"/>
                                  </w:tcBorders>
                                  <w:vAlign w:val="center"/>
                                </w:tcPr>
                                <w:p w14:paraId="5D9F36E1"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Menampilkan total hutang piutang dan yang akan jatuh tempo</w:t>
                                  </w:r>
                                </w:p>
                              </w:tc>
                              <w:tc>
                                <w:tcPr>
                                  <w:tcW w:w="993" w:type="dxa"/>
                                  <w:tcBorders>
                                    <w:top w:val="nil"/>
                                    <w:left w:val="nil"/>
                                    <w:bottom w:val="nil"/>
                                    <w:right w:val="nil"/>
                                  </w:tcBorders>
                                  <w:vAlign w:val="center"/>
                                </w:tcPr>
                                <w:p w14:paraId="40093D5D"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740747" w14:paraId="58E5C7CE" w14:textId="77777777" w:rsidTr="00740747">
                              <w:tc>
                                <w:tcPr>
                                  <w:tcW w:w="1168" w:type="dxa"/>
                                  <w:tcBorders>
                                    <w:top w:val="nil"/>
                                    <w:left w:val="nil"/>
                                    <w:bottom w:val="nil"/>
                                    <w:right w:val="nil"/>
                                  </w:tcBorders>
                                </w:tcPr>
                                <w:p w14:paraId="0B3347F6"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Pengeluaran Operasional</w:t>
                                  </w:r>
                                </w:p>
                              </w:tc>
                              <w:tc>
                                <w:tcPr>
                                  <w:tcW w:w="2693" w:type="dxa"/>
                                  <w:tcBorders>
                                    <w:top w:val="nil"/>
                                    <w:left w:val="nil"/>
                                    <w:bottom w:val="nil"/>
                                    <w:right w:val="nil"/>
                                  </w:tcBorders>
                                  <w:vAlign w:val="center"/>
                                </w:tcPr>
                                <w:p w14:paraId="495C6ECD"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Dapat menambah dan menghapus data pengeluaran operasional</w:t>
                                  </w:r>
                                </w:p>
                              </w:tc>
                              <w:tc>
                                <w:tcPr>
                                  <w:tcW w:w="993" w:type="dxa"/>
                                  <w:tcBorders>
                                    <w:top w:val="nil"/>
                                    <w:left w:val="nil"/>
                                    <w:bottom w:val="nil"/>
                                    <w:right w:val="nil"/>
                                  </w:tcBorders>
                                  <w:vAlign w:val="center"/>
                                </w:tcPr>
                                <w:p w14:paraId="7A137E6B"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7903E1" w14:paraId="61CA1ED3" w14:textId="77777777" w:rsidTr="00740747">
                              <w:tc>
                                <w:tcPr>
                                  <w:tcW w:w="1168" w:type="dxa"/>
                                  <w:tcBorders>
                                    <w:top w:val="nil"/>
                                    <w:left w:val="nil"/>
                                    <w:bottom w:val="nil"/>
                                    <w:right w:val="nil"/>
                                  </w:tcBorders>
                                </w:tcPr>
                                <w:p w14:paraId="022F0A46" w14:textId="77777777" w:rsidR="007903E1" w:rsidRPr="00B756AC" w:rsidRDefault="00740747" w:rsidP="00B756AC">
                                  <w:pPr>
                                    <w:pStyle w:val="NormalWeb"/>
                                    <w:spacing w:before="0" w:beforeAutospacing="0" w:after="0" w:afterAutospacing="0"/>
                                    <w:jc w:val="center"/>
                                    <w:rPr>
                                      <w:color w:val="000000"/>
                                      <w:sz w:val="16"/>
                                      <w:szCs w:val="16"/>
                                    </w:rPr>
                                  </w:pPr>
                                  <w:r>
                                    <w:rPr>
                                      <w:color w:val="000000"/>
                                      <w:sz w:val="16"/>
                                      <w:szCs w:val="16"/>
                                    </w:rPr>
                                    <w:t>Laporan</w:t>
                                  </w:r>
                                </w:p>
                              </w:tc>
                              <w:tc>
                                <w:tcPr>
                                  <w:tcW w:w="2693" w:type="dxa"/>
                                  <w:tcBorders>
                                    <w:top w:val="nil"/>
                                    <w:left w:val="nil"/>
                                    <w:bottom w:val="nil"/>
                                    <w:right w:val="nil"/>
                                  </w:tcBorders>
                                  <w:vAlign w:val="center"/>
                                </w:tcPr>
                                <w:p w14:paraId="61A9CA23" w14:textId="77777777" w:rsidR="007903E1" w:rsidRPr="00B756AC" w:rsidRDefault="00740747" w:rsidP="00B756AC">
                                  <w:pPr>
                                    <w:pStyle w:val="NormalWeb"/>
                                    <w:spacing w:before="0" w:beforeAutospacing="0" w:after="0" w:afterAutospacing="0"/>
                                    <w:jc w:val="center"/>
                                    <w:rPr>
                                      <w:color w:val="000000"/>
                                      <w:sz w:val="16"/>
                                      <w:szCs w:val="16"/>
                                    </w:rPr>
                                  </w:pPr>
                                  <w:r>
                                    <w:rPr>
                                      <w:color w:val="000000"/>
                                      <w:sz w:val="16"/>
                                      <w:szCs w:val="16"/>
                                    </w:rPr>
                                    <w:t>Dapatt melakukan filter dan mengunduh laporan dalam bentuk file PDF</w:t>
                                  </w:r>
                                </w:p>
                              </w:tc>
                              <w:tc>
                                <w:tcPr>
                                  <w:tcW w:w="993" w:type="dxa"/>
                                  <w:tcBorders>
                                    <w:top w:val="nil"/>
                                    <w:left w:val="nil"/>
                                    <w:bottom w:val="nil"/>
                                    <w:right w:val="nil"/>
                                  </w:tcBorders>
                                  <w:vAlign w:val="center"/>
                                </w:tcPr>
                                <w:p w14:paraId="49BC8F16" w14:textId="77777777" w:rsidR="007903E1" w:rsidRPr="00B756AC" w:rsidRDefault="00740747" w:rsidP="00B756AC">
                                  <w:pPr>
                                    <w:pStyle w:val="NormalWeb"/>
                                    <w:spacing w:before="0" w:beforeAutospacing="0" w:after="0" w:afterAutospacing="0"/>
                                    <w:jc w:val="center"/>
                                    <w:rPr>
                                      <w:color w:val="000000"/>
                                      <w:sz w:val="16"/>
                                      <w:szCs w:val="16"/>
                                    </w:rPr>
                                  </w:pPr>
                                  <w:r>
                                    <w:rPr>
                                      <w:color w:val="000000"/>
                                      <w:sz w:val="16"/>
                                      <w:szCs w:val="16"/>
                                    </w:rPr>
                                    <w:t>Sesuai</w:t>
                                  </w:r>
                                </w:p>
                              </w:tc>
                            </w:tr>
                            <w:tr w:rsidR="007903E1" w14:paraId="55B3951C" w14:textId="77777777" w:rsidTr="00740747">
                              <w:tc>
                                <w:tcPr>
                                  <w:tcW w:w="1168" w:type="dxa"/>
                                  <w:tcBorders>
                                    <w:top w:val="nil"/>
                                    <w:left w:val="nil"/>
                                    <w:bottom w:val="nil"/>
                                    <w:right w:val="nil"/>
                                  </w:tcBorders>
                                </w:tcPr>
                                <w:p w14:paraId="220D6AB5" w14:textId="77777777" w:rsidR="007903E1" w:rsidRPr="00B756AC" w:rsidRDefault="007903E1"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77C3645D" w14:textId="77777777" w:rsidR="007903E1" w:rsidRPr="00B756AC" w:rsidRDefault="007903E1"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1DEE2FFC" w14:textId="77777777" w:rsidR="007903E1" w:rsidRPr="00B756AC" w:rsidRDefault="007903E1" w:rsidP="00B756AC">
                                  <w:pPr>
                                    <w:pStyle w:val="NormalWeb"/>
                                    <w:spacing w:before="0" w:beforeAutospacing="0" w:after="0" w:afterAutospacing="0"/>
                                    <w:jc w:val="center"/>
                                    <w:rPr>
                                      <w:color w:val="000000"/>
                                      <w:sz w:val="16"/>
                                      <w:szCs w:val="16"/>
                                    </w:rPr>
                                  </w:pPr>
                                </w:p>
                              </w:tc>
                            </w:tr>
                            <w:tr w:rsidR="007903E1" w14:paraId="7D2CEA34" w14:textId="77777777" w:rsidTr="00740747">
                              <w:tc>
                                <w:tcPr>
                                  <w:tcW w:w="1168" w:type="dxa"/>
                                  <w:tcBorders>
                                    <w:top w:val="nil"/>
                                    <w:left w:val="nil"/>
                                    <w:bottom w:val="nil"/>
                                    <w:right w:val="nil"/>
                                  </w:tcBorders>
                                </w:tcPr>
                                <w:p w14:paraId="656C46B6" w14:textId="77777777" w:rsidR="007903E1" w:rsidRPr="00B756AC" w:rsidRDefault="007903E1"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05E19168" w14:textId="77777777" w:rsidR="007903E1" w:rsidRPr="00B756AC" w:rsidRDefault="007903E1"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3993FBBA" w14:textId="77777777" w:rsidR="007903E1" w:rsidRPr="00B756AC" w:rsidRDefault="007903E1" w:rsidP="00B756AC">
                                  <w:pPr>
                                    <w:pStyle w:val="NormalWeb"/>
                                    <w:spacing w:before="0" w:beforeAutospacing="0" w:after="0" w:afterAutospacing="0"/>
                                    <w:jc w:val="center"/>
                                    <w:rPr>
                                      <w:color w:val="000000"/>
                                      <w:sz w:val="16"/>
                                      <w:szCs w:val="16"/>
                                    </w:rPr>
                                  </w:pPr>
                                </w:p>
                              </w:tc>
                            </w:tr>
                          </w:tbl>
                          <w:p w14:paraId="3F21D2B7" w14:textId="77777777" w:rsidR="007903E1" w:rsidRDefault="007903E1" w:rsidP="007903E1"/>
                        </w:txbxContent>
                      </wps:txbx>
                      <wps:bodyPr rot="0" vert="horz" wrap="square" lIns="0" tIns="0" rIns="0" bIns="0" anchor="t" anchorCtr="0" upright="1">
                        <a:noAutofit/>
                      </wps:bodyPr>
                    </wps:wsp>
                  </a:graphicData>
                </a:graphic>
              </wp:inline>
            </w:drawing>
          </mc:Choice>
          <mc:Fallback>
            <w:pict>
              <v:shape w14:anchorId="4F1C4924" id="_x0000_s1037" type="#_x0000_t202" style="width:242.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" stroked="f">
                <v:textbox inset="0,0,0,0">
                  <w:txbxContent>
                    <w:p w14:paraId="444D483E" w14:textId="77777777" w:rsidR="007903E1" w:rsidRDefault="007903E1" w:rsidP="007903E1">
                      <w:pPr>
                        <w:pStyle w:val="TableTitle"/>
                      </w:pPr>
                      <w:r>
                        <w:t>Tabel I</w:t>
                      </w:r>
                      <w:r w:rsidR="00740747">
                        <w:t>I</w:t>
                      </w:r>
                    </w:p>
                    <w:p w14:paraId="63D9532E" w14:textId="77777777" w:rsidR="007903E1" w:rsidRDefault="007903E1" w:rsidP="007903E1">
                      <w:pPr>
                        <w:pStyle w:val="TableTitle"/>
                      </w:pPr>
                      <w:r w:rsidRPr="00B756AC">
                        <w:t xml:space="preserve">Tabel </w:t>
                      </w:r>
                      <w:r w:rsidR="00740747">
                        <w:t>uji coba fitur admin</w:t>
                      </w:r>
                      <w:r w:rsidR="005F19D7">
                        <w:t>(lanjutan))</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2693"/>
                        <w:gridCol w:w="993"/>
                      </w:tblGrid>
                      <w:tr w:rsidR="007903E1" w14:paraId="58FDC722" w14:textId="77777777" w:rsidTr="00740747">
                        <w:trPr>
                          <w:trHeight w:val="440"/>
                        </w:trPr>
                        <w:tc>
                          <w:tcPr>
                            <w:tcW w:w="1168" w:type="dxa"/>
                            <w:tcBorders>
                              <w:top w:val="double" w:sz="6" w:space="0" w:color="auto"/>
                              <w:left w:val="nil"/>
                              <w:bottom w:val="single" w:sz="6" w:space="0" w:color="auto"/>
                              <w:right w:val="nil"/>
                            </w:tcBorders>
                            <w:vAlign w:val="center"/>
                          </w:tcPr>
                          <w:p w14:paraId="23590014" w14:textId="77777777" w:rsidR="007903E1" w:rsidRDefault="007903E1">
                            <w:pPr>
                              <w:jc w:val="center"/>
                              <w:rPr>
                                <w:sz w:val="16"/>
                                <w:szCs w:val="16"/>
                              </w:rPr>
                            </w:pPr>
                            <w:r>
                              <w:rPr>
                                <w:sz w:val="16"/>
                                <w:szCs w:val="16"/>
                              </w:rPr>
                              <w:t>Fitur</w:t>
                            </w:r>
                          </w:p>
                        </w:tc>
                        <w:tc>
                          <w:tcPr>
                            <w:tcW w:w="2693" w:type="dxa"/>
                            <w:tcBorders>
                              <w:top w:val="double" w:sz="6" w:space="0" w:color="auto"/>
                              <w:left w:val="nil"/>
                              <w:bottom w:val="single" w:sz="6" w:space="0" w:color="auto"/>
                              <w:right w:val="nil"/>
                            </w:tcBorders>
                            <w:vAlign w:val="center"/>
                          </w:tcPr>
                          <w:p w14:paraId="2864B61D" w14:textId="77777777" w:rsidR="007903E1" w:rsidRDefault="007903E1">
                            <w:pPr>
                              <w:pStyle w:val="TableTitle"/>
                              <w:rPr>
                                <w:smallCaps w:val="0"/>
                              </w:rPr>
                            </w:pPr>
                            <w:r>
                              <w:rPr>
                                <w:smallCaps w:val="0"/>
                              </w:rPr>
                              <w:t>Harapan</w:t>
                            </w:r>
                          </w:p>
                        </w:tc>
                        <w:tc>
                          <w:tcPr>
                            <w:tcW w:w="993" w:type="dxa"/>
                            <w:tcBorders>
                              <w:top w:val="double" w:sz="6" w:space="0" w:color="auto"/>
                              <w:left w:val="nil"/>
                              <w:bottom w:val="single" w:sz="6" w:space="0" w:color="auto"/>
                              <w:right w:val="nil"/>
                            </w:tcBorders>
                            <w:vAlign w:val="center"/>
                          </w:tcPr>
                          <w:p w14:paraId="3AAB4EE0" w14:textId="77777777" w:rsidR="007903E1" w:rsidRPr="007903E1" w:rsidRDefault="007903E1">
                            <w:pPr>
                              <w:jc w:val="center"/>
                              <w:rPr>
                                <w:bCs/>
                                <w:sz w:val="16"/>
                                <w:szCs w:val="16"/>
                              </w:rPr>
                            </w:pPr>
                            <w:r>
                              <w:rPr>
                                <w:bCs/>
                                <w:sz w:val="16"/>
                                <w:szCs w:val="16"/>
                              </w:rPr>
                              <w:t>Hasil</w:t>
                            </w:r>
                          </w:p>
                        </w:tc>
                      </w:tr>
                      <w:tr w:rsidR="00740747" w14:paraId="563EA3C0" w14:textId="77777777" w:rsidTr="00740747">
                        <w:tc>
                          <w:tcPr>
                            <w:tcW w:w="1168" w:type="dxa"/>
                            <w:tcBorders>
                              <w:top w:val="nil"/>
                              <w:left w:val="nil"/>
                              <w:bottom w:val="nil"/>
                              <w:right w:val="nil"/>
                            </w:tcBorders>
                          </w:tcPr>
                          <w:p w14:paraId="1ACD4270"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Transaksi Pembelian</w:t>
                            </w:r>
                          </w:p>
                        </w:tc>
                        <w:tc>
                          <w:tcPr>
                            <w:tcW w:w="2693" w:type="dxa"/>
                            <w:tcBorders>
                              <w:top w:val="nil"/>
                              <w:left w:val="nil"/>
                              <w:bottom w:val="nil"/>
                              <w:right w:val="nil"/>
                            </w:tcBorders>
                            <w:vAlign w:val="center"/>
                          </w:tcPr>
                          <w:p w14:paraId="4F7A896B"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Dapat membuat, menghapus transaksi pembelian</w:t>
                            </w:r>
                          </w:p>
                        </w:tc>
                        <w:tc>
                          <w:tcPr>
                            <w:tcW w:w="993" w:type="dxa"/>
                            <w:tcBorders>
                              <w:top w:val="nil"/>
                              <w:left w:val="nil"/>
                              <w:bottom w:val="nil"/>
                              <w:right w:val="nil"/>
                            </w:tcBorders>
                            <w:vAlign w:val="center"/>
                          </w:tcPr>
                          <w:p w14:paraId="2AF6B9B2"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740747" w14:paraId="5A719A0B" w14:textId="77777777" w:rsidTr="00740747">
                        <w:tc>
                          <w:tcPr>
                            <w:tcW w:w="1168" w:type="dxa"/>
                            <w:tcBorders>
                              <w:top w:val="nil"/>
                              <w:left w:val="nil"/>
                              <w:bottom w:val="nil"/>
                              <w:right w:val="nil"/>
                            </w:tcBorders>
                          </w:tcPr>
                          <w:p w14:paraId="3C1CDE88"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Transaksi Penjualan</w:t>
                            </w:r>
                          </w:p>
                        </w:tc>
                        <w:tc>
                          <w:tcPr>
                            <w:tcW w:w="2693" w:type="dxa"/>
                            <w:tcBorders>
                              <w:top w:val="nil"/>
                              <w:left w:val="nil"/>
                              <w:bottom w:val="nil"/>
                              <w:right w:val="nil"/>
                            </w:tcBorders>
                            <w:vAlign w:val="center"/>
                          </w:tcPr>
                          <w:p w14:paraId="3A91E2D2"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Dapat membuat, menghapus dan mengkonfirmasi transaksi penjualan</w:t>
                            </w:r>
                          </w:p>
                        </w:tc>
                        <w:tc>
                          <w:tcPr>
                            <w:tcW w:w="993" w:type="dxa"/>
                            <w:tcBorders>
                              <w:top w:val="nil"/>
                              <w:left w:val="nil"/>
                              <w:bottom w:val="nil"/>
                              <w:right w:val="nil"/>
                            </w:tcBorders>
                            <w:vAlign w:val="center"/>
                          </w:tcPr>
                          <w:p w14:paraId="09B75CD9"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740747" w14:paraId="3D83FAA4" w14:textId="77777777" w:rsidTr="00740747">
                        <w:tc>
                          <w:tcPr>
                            <w:tcW w:w="1168" w:type="dxa"/>
                            <w:tcBorders>
                              <w:top w:val="nil"/>
                              <w:left w:val="nil"/>
                              <w:bottom w:val="nil"/>
                              <w:right w:val="nil"/>
                            </w:tcBorders>
                          </w:tcPr>
                          <w:p w14:paraId="532F6E16"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AR AP Handle</w:t>
                            </w:r>
                          </w:p>
                        </w:tc>
                        <w:tc>
                          <w:tcPr>
                            <w:tcW w:w="2693" w:type="dxa"/>
                            <w:tcBorders>
                              <w:top w:val="nil"/>
                              <w:left w:val="nil"/>
                              <w:bottom w:val="nil"/>
                              <w:right w:val="nil"/>
                            </w:tcBorders>
                            <w:vAlign w:val="center"/>
                          </w:tcPr>
                          <w:p w14:paraId="5D9F36E1"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Menampilkan total hutang piutang dan yang akan jatuh tempo</w:t>
                            </w:r>
                          </w:p>
                        </w:tc>
                        <w:tc>
                          <w:tcPr>
                            <w:tcW w:w="993" w:type="dxa"/>
                            <w:tcBorders>
                              <w:top w:val="nil"/>
                              <w:left w:val="nil"/>
                              <w:bottom w:val="nil"/>
                              <w:right w:val="nil"/>
                            </w:tcBorders>
                            <w:vAlign w:val="center"/>
                          </w:tcPr>
                          <w:p w14:paraId="40093D5D"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740747" w14:paraId="58E5C7CE" w14:textId="77777777" w:rsidTr="00740747">
                        <w:tc>
                          <w:tcPr>
                            <w:tcW w:w="1168" w:type="dxa"/>
                            <w:tcBorders>
                              <w:top w:val="nil"/>
                              <w:left w:val="nil"/>
                              <w:bottom w:val="nil"/>
                              <w:right w:val="nil"/>
                            </w:tcBorders>
                          </w:tcPr>
                          <w:p w14:paraId="0B3347F6"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Pengeluaran Operasional</w:t>
                            </w:r>
                          </w:p>
                        </w:tc>
                        <w:tc>
                          <w:tcPr>
                            <w:tcW w:w="2693" w:type="dxa"/>
                            <w:tcBorders>
                              <w:top w:val="nil"/>
                              <w:left w:val="nil"/>
                              <w:bottom w:val="nil"/>
                              <w:right w:val="nil"/>
                            </w:tcBorders>
                            <w:vAlign w:val="center"/>
                          </w:tcPr>
                          <w:p w14:paraId="495C6ECD"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Dapat menambah dan menghapus data pengeluaran operasional</w:t>
                            </w:r>
                          </w:p>
                        </w:tc>
                        <w:tc>
                          <w:tcPr>
                            <w:tcW w:w="993" w:type="dxa"/>
                            <w:tcBorders>
                              <w:top w:val="nil"/>
                              <w:left w:val="nil"/>
                              <w:bottom w:val="nil"/>
                              <w:right w:val="nil"/>
                            </w:tcBorders>
                            <w:vAlign w:val="center"/>
                          </w:tcPr>
                          <w:p w14:paraId="7A137E6B"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7903E1" w14:paraId="61CA1ED3" w14:textId="77777777" w:rsidTr="00740747">
                        <w:tc>
                          <w:tcPr>
                            <w:tcW w:w="1168" w:type="dxa"/>
                            <w:tcBorders>
                              <w:top w:val="nil"/>
                              <w:left w:val="nil"/>
                              <w:bottom w:val="nil"/>
                              <w:right w:val="nil"/>
                            </w:tcBorders>
                          </w:tcPr>
                          <w:p w14:paraId="022F0A46" w14:textId="77777777" w:rsidR="007903E1" w:rsidRPr="00B756AC" w:rsidRDefault="00740747" w:rsidP="00B756AC">
                            <w:pPr>
                              <w:pStyle w:val="NormalWeb"/>
                              <w:spacing w:before="0" w:beforeAutospacing="0" w:after="0" w:afterAutospacing="0"/>
                              <w:jc w:val="center"/>
                              <w:rPr>
                                <w:color w:val="000000"/>
                                <w:sz w:val="16"/>
                                <w:szCs w:val="16"/>
                              </w:rPr>
                            </w:pPr>
                            <w:r>
                              <w:rPr>
                                <w:color w:val="000000"/>
                                <w:sz w:val="16"/>
                                <w:szCs w:val="16"/>
                              </w:rPr>
                              <w:t>Laporan</w:t>
                            </w:r>
                          </w:p>
                        </w:tc>
                        <w:tc>
                          <w:tcPr>
                            <w:tcW w:w="2693" w:type="dxa"/>
                            <w:tcBorders>
                              <w:top w:val="nil"/>
                              <w:left w:val="nil"/>
                              <w:bottom w:val="nil"/>
                              <w:right w:val="nil"/>
                            </w:tcBorders>
                            <w:vAlign w:val="center"/>
                          </w:tcPr>
                          <w:p w14:paraId="61A9CA23" w14:textId="77777777" w:rsidR="007903E1" w:rsidRPr="00B756AC" w:rsidRDefault="00740747" w:rsidP="00B756AC">
                            <w:pPr>
                              <w:pStyle w:val="NormalWeb"/>
                              <w:spacing w:before="0" w:beforeAutospacing="0" w:after="0" w:afterAutospacing="0"/>
                              <w:jc w:val="center"/>
                              <w:rPr>
                                <w:color w:val="000000"/>
                                <w:sz w:val="16"/>
                                <w:szCs w:val="16"/>
                              </w:rPr>
                            </w:pPr>
                            <w:r>
                              <w:rPr>
                                <w:color w:val="000000"/>
                                <w:sz w:val="16"/>
                                <w:szCs w:val="16"/>
                              </w:rPr>
                              <w:t>Dapatt melakukan filter dan mengunduh laporan dalam bentuk file PDF</w:t>
                            </w:r>
                          </w:p>
                        </w:tc>
                        <w:tc>
                          <w:tcPr>
                            <w:tcW w:w="993" w:type="dxa"/>
                            <w:tcBorders>
                              <w:top w:val="nil"/>
                              <w:left w:val="nil"/>
                              <w:bottom w:val="nil"/>
                              <w:right w:val="nil"/>
                            </w:tcBorders>
                            <w:vAlign w:val="center"/>
                          </w:tcPr>
                          <w:p w14:paraId="49BC8F16" w14:textId="77777777" w:rsidR="007903E1" w:rsidRPr="00B756AC" w:rsidRDefault="00740747" w:rsidP="00B756AC">
                            <w:pPr>
                              <w:pStyle w:val="NormalWeb"/>
                              <w:spacing w:before="0" w:beforeAutospacing="0" w:after="0" w:afterAutospacing="0"/>
                              <w:jc w:val="center"/>
                              <w:rPr>
                                <w:color w:val="000000"/>
                                <w:sz w:val="16"/>
                                <w:szCs w:val="16"/>
                              </w:rPr>
                            </w:pPr>
                            <w:r>
                              <w:rPr>
                                <w:color w:val="000000"/>
                                <w:sz w:val="16"/>
                                <w:szCs w:val="16"/>
                              </w:rPr>
                              <w:t>Sesuai</w:t>
                            </w:r>
                          </w:p>
                        </w:tc>
                      </w:tr>
                      <w:tr w:rsidR="007903E1" w14:paraId="55B3951C" w14:textId="77777777" w:rsidTr="00740747">
                        <w:tc>
                          <w:tcPr>
                            <w:tcW w:w="1168" w:type="dxa"/>
                            <w:tcBorders>
                              <w:top w:val="nil"/>
                              <w:left w:val="nil"/>
                              <w:bottom w:val="nil"/>
                              <w:right w:val="nil"/>
                            </w:tcBorders>
                          </w:tcPr>
                          <w:p w14:paraId="220D6AB5" w14:textId="77777777" w:rsidR="007903E1" w:rsidRPr="00B756AC" w:rsidRDefault="007903E1"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77C3645D" w14:textId="77777777" w:rsidR="007903E1" w:rsidRPr="00B756AC" w:rsidRDefault="007903E1"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1DEE2FFC" w14:textId="77777777" w:rsidR="007903E1" w:rsidRPr="00B756AC" w:rsidRDefault="007903E1" w:rsidP="00B756AC">
                            <w:pPr>
                              <w:pStyle w:val="NormalWeb"/>
                              <w:spacing w:before="0" w:beforeAutospacing="0" w:after="0" w:afterAutospacing="0"/>
                              <w:jc w:val="center"/>
                              <w:rPr>
                                <w:color w:val="000000"/>
                                <w:sz w:val="16"/>
                                <w:szCs w:val="16"/>
                              </w:rPr>
                            </w:pPr>
                          </w:p>
                        </w:tc>
                      </w:tr>
                      <w:tr w:rsidR="007903E1" w14:paraId="7D2CEA34" w14:textId="77777777" w:rsidTr="00740747">
                        <w:tc>
                          <w:tcPr>
                            <w:tcW w:w="1168" w:type="dxa"/>
                            <w:tcBorders>
                              <w:top w:val="nil"/>
                              <w:left w:val="nil"/>
                              <w:bottom w:val="nil"/>
                              <w:right w:val="nil"/>
                            </w:tcBorders>
                          </w:tcPr>
                          <w:p w14:paraId="656C46B6" w14:textId="77777777" w:rsidR="007903E1" w:rsidRPr="00B756AC" w:rsidRDefault="007903E1"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05E19168" w14:textId="77777777" w:rsidR="007903E1" w:rsidRPr="00B756AC" w:rsidRDefault="007903E1"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3993FBBA" w14:textId="77777777" w:rsidR="007903E1" w:rsidRPr="00B756AC" w:rsidRDefault="007903E1" w:rsidP="00B756AC">
                            <w:pPr>
                              <w:pStyle w:val="NormalWeb"/>
                              <w:spacing w:before="0" w:beforeAutospacing="0" w:after="0" w:afterAutospacing="0"/>
                              <w:jc w:val="center"/>
                              <w:rPr>
                                <w:color w:val="000000"/>
                                <w:sz w:val="16"/>
                                <w:szCs w:val="16"/>
                              </w:rPr>
                            </w:pPr>
                          </w:p>
                        </w:tc>
                      </w:tr>
                    </w:tbl>
                    <w:p w14:paraId="3F21D2B7" w14:textId="77777777" w:rsidR="007903E1" w:rsidRDefault="007903E1" w:rsidP="007903E1"/>
                  </w:txbxContent>
                </v:textbox>
                <w10:anchorlock/>
              </v:shape>
            </w:pict>
          </mc:Fallback>
        </mc:AlternateContent>
      </w:r>
    </w:p>
    <w:p w14:paraId="48E4AD37" w14:textId="77777777" w:rsidR="006F3A1C" w:rsidRDefault="006F3A1C" w:rsidP="007903E1">
      <w:pPr>
        <w:pStyle w:val="Text"/>
        <w:ind w:firstLine="0"/>
      </w:pPr>
    </w:p>
    <w:p w14:paraId="07D602CE" w14:textId="77777777" w:rsidR="006F3A1C" w:rsidRDefault="006F3A1C" w:rsidP="006F3A1C">
      <w:pPr>
        <w:pStyle w:val="Text"/>
        <w:ind w:firstLine="144"/>
      </w:pPr>
      <w:r w:rsidRPr="006F3A1C">
        <w:t>Tabel ini menunjukan fitur – fitur yang diuji coba pada bagian master secara keseluruhan dan bagian lainnya. Setiap fitur telah diuji coba dan hasilnya ditampilkan dalam tabel ini pada kolom hasil. Hasilnya semuanya baik semua fitur bekerja dengan baik.</w:t>
      </w:r>
    </w:p>
    <w:p w14:paraId="38365AEC" w14:textId="77777777" w:rsidR="00B756AC" w:rsidRDefault="00B756AC" w:rsidP="00B756AC">
      <w:pPr>
        <w:pStyle w:val="Text"/>
        <w:numPr>
          <w:ilvl w:val="0"/>
          <w:numId w:val="46"/>
        </w:numPr>
      </w:pPr>
      <w:r>
        <w:t>Uji Coba Fungsionalitas Fitur Pemiilik</w:t>
      </w:r>
    </w:p>
    <w:p w14:paraId="184AF185" w14:textId="77777777" w:rsidR="006F3A1C" w:rsidRDefault="006F3A1C" w:rsidP="006F3A1C">
      <w:pPr>
        <w:pStyle w:val="Text"/>
        <w:ind w:firstLine="144"/>
      </w:pPr>
      <w:r w:rsidRPr="006F3A1C">
        <w:t>Pemilik dapat mengakses semua fitur aplikasi, dan fitur yang hanya dapat diakses pemilik seperti menentukan nilai kepemilikan para shareholder, dan master karyawan. Uji coba untuk masing-masing fitur akan dimasukkan ke dalam tabel. Tabel akan berisi fitur, harapan uji coba, dan hasil dari uji coba.</w:t>
      </w:r>
    </w:p>
    <w:p w14:paraId="0E20305E" w14:textId="77777777" w:rsidR="006F3A1C" w:rsidRDefault="006F3A1C" w:rsidP="006F3A1C">
      <w:pPr>
        <w:pStyle w:val="Text"/>
        <w:ind w:left="562" w:firstLine="0"/>
      </w:pPr>
    </w:p>
    <w:p w14:paraId="03EC50B5" w14:textId="77777777" w:rsidR="00740747" w:rsidRDefault="00740747" w:rsidP="00740747">
      <w:pPr>
        <w:pStyle w:val="Text"/>
        <w:ind w:left="202" w:firstLine="0"/>
      </w:pPr>
      <w:r>
        <w:rPr>
          <w:noProof/>
          <w:lang w:eastAsia="zh-TW"/>
        </w:rPr>
        <mc:AlternateContent>
          <mc:Choice Requires="wps">
            <w:drawing>
              <wp:inline distT="0" distB="0" distL="0" distR="0" wp14:anchorId="1DD98C21" wp14:editId="3DE1928C">
                <wp:extent cx="3079750" cy="1028700"/>
                <wp:effectExtent l="0" t="0" r="6350" b="0"/>
                <wp:docPr id="1845972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581243" w14:textId="77777777" w:rsidR="00740747" w:rsidRDefault="00740747" w:rsidP="00740747">
                            <w:pPr>
                              <w:pStyle w:val="TableTitle"/>
                            </w:pPr>
                            <w:r>
                              <w:t>Tabel IIi</w:t>
                            </w:r>
                          </w:p>
                          <w:p w14:paraId="78C1500E" w14:textId="77777777" w:rsidR="00740747" w:rsidRDefault="00740747" w:rsidP="00740747">
                            <w:pPr>
                              <w:pStyle w:val="TableTitle"/>
                            </w:pPr>
                            <w:r w:rsidRPr="00B756AC">
                              <w:t xml:space="preserve">Tabel </w:t>
                            </w:r>
                            <w:r>
                              <w:t>uji coba fitur pemilik</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2693"/>
                              <w:gridCol w:w="993"/>
                            </w:tblGrid>
                            <w:tr w:rsidR="00740747" w14:paraId="4DC191EA" w14:textId="77777777" w:rsidTr="00740747">
                              <w:trPr>
                                <w:trHeight w:val="440"/>
                              </w:trPr>
                              <w:tc>
                                <w:tcPr>
                                  <w:tcW w:w="1168" w:type="dxa"/>
                                  <w:tcBorders>
                                    <w:top w:val="double" w:sz="6" w:space="0" w:color="auto"/>
                                    <w:left w:val="nil"/>
                                    <w:bottom w:val="single" w:sz="6" w:space="0" w:color="auto"/>
                                    <w:right w:val="nil"/>
                                  </w:tcBorders>
                                  <w:vAlign w:val="center"/>
                                </w:tcPr>
                                <w:p w14:paraId="2B292060" w14:textId="77777777" w:rsidR="00740747" w:rsidRDefault="00740747">
                                  <w:pPr>
                                    <w:jc w:val="center"/>
                                    <w:rPr>
                                      <w:sz w:val="16"/>
                                      <w:szCs w:val="16"/>
                                    </w:rPr>
                                  </w:pPr>
                                  <w:r>
                                    <w:rPr>
                                      <w:sz w:val="16"/>
                                      <w:szCs w:val="16"/>
                                    </w:rPr>
                                    <w:t>Fitur</w:t>
                                  </w:r>
                                </w:p>
                              </w:tc>
                              <w:tc>
                                <w:tcPr>
                                  <w:tcW w:w="2693" w:type="dxa"/>
                                  <w:tcBorders>
                                    <w:top w:val="double" w:sz="6" w:space="0" w:color="auto"/>
                                    <w:left w:val="nil"/>
                                    <w:bottom w:val="single" w:sz="6" w:space="0" w:color="auto"/>
                                    <w:right w:val="nil"/>
                                  </w:tcBorders>
                                  <w:vAlign w:val="center"/>
                                </w:tcPr>
                                <w:p w14:paraId="63CBBCF1" w14:textId="77777777" w:rsidR="00740747" w:rsidRDefault="00740747">
                                  <w:pPr>
                                    <w:pStyle w:val="TableTitle"/>
                                    <w:rPr>
                                      <w:smallCaps w:val="0"/>
                                    </w:rPr>
                                  </w:pPr>
                                  <w:r>
                                    <w:rPr>
                                      <w:smallCaps w:val="0"/>
                                    </w:rPr>
                                    <w:t>Harapan</w:t>
                                  </w:r>
                                </w:p>
                              </w:tc>
                              <w:tc>
                                <w:tcPr>
                                  <w:tcW w:w="993" w:type="dxa"/>
                                  <w:tcBorders>
                                    <w:top w:val="double" w:sz="6" w:space="0" w:color="auto"/>
                                    <w:left w:val="nil"/>
                                    <w:bottom w:val="single" w:sz="6" w:space="0" w:color="auto"/>
                                    <w:right w:val="nil"/>
                                  </w:tcBorders>
                                  <w:vAlign w:val="center"/>
                                </w:tcPr>
                                <w:p w14:paraId="1A1C60FD" w14:textId="77777777" w:rsidR="00740747" w:rsidRPr="007903E1" w:rsidRDefault="00740747">
                                  <w:pPr>
                                    <w:jc w:val="center"/>
                                    <w:rPr>
                                      <w:bCs/>
                                      <w:sz w:val="16"/>
                                      <w:szCs w:val="16"/>
                                    </w:rPr>
                                  </w:pPr>
                                  <w:r>
                                    <w:rPr>
                                      <w:bCs/>
                                      <w:sz w:val="16"/>
                                      <w:szCs w:val="16"/>
                                    </w:rPr>
                                    <w:t>Hasil</w:t>
                                  </w:r>
                                </w:p>
                              </w:tc>
                            </w:tr>
                            <w:tr w:rsidR="00740747" w14:paraId="32C504A1" w14:textId="77777777" w:rsidTr="00740747">
                              <w:tc>
                                <w:tcPr>
                                  <w:tcW w:w="1168" w:type="dxa"/>
                                  <w:tcBorders>
                                    <w:top w:val="nil"/>
                                    <w:left w:val="nil"/>
                                    <w:bottom w:val="nil"/>
                                    <w:right w:val="nil"/>
                                  </w:tcBorders>
                                </w:tcPr>
                                <w:p w14:paraId="1607AD34"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Master Karyawan</w:t>
                                  </w:r>
                                </w:p>
                              </w:tc>
                              <w:tc>
                                <w:tcPr>
                                  <w:tcW w:w="2693" w:type="dxa"/>
                                  <w:tcBorders>
                                    <w:top w:val="nil"/>
                                    <w:left w:val="nil"/>
                                    <w:bottom w:val="nil"/>
                                    <w:right w:val="nil"/>
                                  </w:tcBorders>
                                  <w:vAlign w:val="center"/>
                                </w:tcPr>
                                <w:p w14:paraId="3F8C6CA5"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Dapat menampilkan, menambah, mengubah dan menghapus karyawan</w:t>
                                  </w:r>
                                </w:p>
                              </w:tc>
                              <w:tc>
                                <w:tcPr>
                                  <w:tcW w:w="993" w:type="dxa"/>
                                  <w:tcBorders>
                                    <w:top w:val="nil"/>
                                    <w:left w:val="nil"/>
                                    <w:bottom w:val="nil"/>
                                    <w:right w:val="nil"/>
                                  </w:tcBorders>
                                  <w:vAlign w:val="center"/>
                                </w:tcPr>
                                <w:p w14:paraId="0930DE18"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Sesuai</w:t>
                                  </w:r>
                                </w:p>
                              </w:tc>
                            </w:tr>
                            <w:tr w:rsidR="00740747" w14:paraId="3E5F1C4B" w14:textId="77777777" w:rsidTr="00740747">
                              <w:tc>
                                <w:tcPr>
                                  <w:tcW w:w="1168" w:type="dxa"/>
                                  <w:tcBorders>
                                    <w:top w:val="nil"/>
                                    <w:left w:val="nil"/>
                                    <w:bottom w:val="nil"/>
                                    <w:right w:val="nil"/>
                                  </w:tcBorders>
                                </w:tcPr>
                                <w:p w14:paraId="4B4F5A05"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Porsi Saham</w:t>
                                  </w:r>
                                </w:p>
                              </w:tc>
                              <w:tc>
                                <w:tcPr>
                                  <w:tcW w:w="2693" w:type="dxa"/>
                                  <w:tcBorders>
                                    <w:top w:val="nil"/>
                                    <w:left w:val="nil"/>
                                    <w:bottom w:val="nil"/>
                                    <w:right w:val="nil"/>
                                  </w:tcBorders>
                                  <w:vAlign w:val="center"/>
                                </w:tcPr>
                                <w:p w14:paraId="3E3D613C"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Dapat mengubah porsi saham setiap stakeholder</w:t>
                                  </w:r>
                                </w:p>
                              </w:tc>
                              <w:tc>
                                <w:tcPr>
                                  <w:tcW w:w="993" w:type="dxa"/>
                                  <w:tcBorders>
                                    <w:top w:val="nil"/>
                                    <w:left w:val="nil"/>
                                    <w:bottom w:val="nil"/>
                                    <w:right w:val="nil"/>
                                  </w:tcBorders>
                                  <w:vAlign w:val="center"/>
                                </w:tcPr>
                                <w:p w14:paraId="53C81875"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Sesuai</w:t>
                                  </w:r>
                                </w:p>
                              </w:tc>
                            </w:tr>
                            <w:tr w:rsidR="00740747" w14:paraId="32E81823" w14:textId="77777777" w:rsidTr="00740747">
                              <w:tc>
                                <w:tcPr>
                                  <w:tcW w:w="1168" w:type="dxa"/>
                                  <w:tcBorders>
                                    <w:top w:val="nil"/>
                                    <w:left w:val="nil"/>
                                    <w:bottom w:val="nil"/>
                                    <w:right w:val="nil"/>
                                  </w:tcBorders>
                                </w:tcPr>
                                <w:p w14:paraId="61CD3047"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17C1F521"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06E5A498"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301BEC83" w14:textId="77777777" w:rsidTr="00740747">
                              <w:tc>
                                <w:tcPr>
                                  <w:tcW w:w="1168" w:type="dxa"/>
                                  <w:tcBorders>
                                    <w:top w:val="nil"/>
                                    <w:left w:val="nil"/>
                                    <w:bottom w:val="nil"/>
                                    <w:right w:val="nil"/>
                                  </w:tcBorders>
                                </w:tcPr>
                                <w:p w14:paraId="0CF2C40B"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58579EDB"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34760EA0"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65FD4CE5" w14:textId="77777777" w:rsidTr="00740747">
                              <w:tc>
                                <w:tcPr>
                                  <w:tcW w:w="1168" w:type="dxa"/>
                                  <w:tcBorders>
                                    <w:top w:val="nil"/>
                                    <w:left w:val="nil"/>
                                    <w:bottom w:val="nil"/>
                                    <w:right w:val="nil"/>
                                  </w:tcBorders>
                                </w:tcPr>
                                <w:p w14:paraId="3A4D3602"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3F1DAB17"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70396C51"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3C832618" w14:textId="77777777" w:rsidTr="00740747">
                              <w:tc>
                                <w:tcPr>
                                  <w:tcW w:w="1168" w:type="dxa"/>
                                  <w:tcBorders>
                                    <w:top w:val="nil"/>
                                    <w:left w:val="nil"/>
                                    <w:bottom w:val="nil"/>
                                    <w:right w:val="nil"/>
                                  </w:tcBorders>
                                </w:tcPr>
                                <w:p w14:paraId="417BD591" w14:textId="77777777" w:rsidR="00740747" w:rsidRPr="00B756AC" w:rsidRDefault="00740747" w:rsidP="00B756AC">
                                  <w:pPr>
                                    <w:pStyle w:val="NormalWeb"/>
                                    <w:spacing w:before="0" w:beforeAutospacing="0" w:after="0" w:afterAutospacing="0"/>
                                    <w:jc w:val="center"/>
                                    <w:rPr>
                                      <w:sz w:val="16"/>
                                      <w:szCs w:val="16"/>
                                    </w:rPr>
                                  </w:pPr>
                                </w:p>
                              </w:tc>
                              <w:tc>
                                <w:tcPr>
                                  <w:tcW w:w="2693" w:type="dxa"/>
                                  <w:tcBorders>
                                    <w:top w:val="nil"/>
                                    <w:left w:val="nil"/>
                                    <w:bottom w:val="nil"/>
                                    <w:right w:val="nil"/>
                                  </w:tcBorders>
                                  <w:vAlign w:val="center"/>
                                </w:tcPr>
                                <w:p w14:paraId="46BCF67D" w14:textId="77777777" w:rsidR="00740747" w:rsidRPr="00B756AC" w:rsidRDefault="00740747" w:rsidP="00B756AC">
                                  <w:pPr>
                                    <w:pStyle w:val="NormalWeb"/>
                                    <w:spacing w:before="0" w:beforeAutospacing="0" w:after="0" w:afterAutospacing="0"/>
                                    <w:jc w:val="center"/>
                                    <w:rPr>
                                      <w:sz w:val="16"/>
                                      <w:szCs w:val="16"/>
                                    </w:rPr>
                                  </w:pPr>
                                </w:p>
                              </w:tc>
                              <w:tc>
                                <w:tcPr>
                                  <w:tcW w:w="993" w:type="dxa"/>
                                  <w:tcBorders>
                                    <w:top w:val="nil"/>
                                    <w:left w:val="nil"/>
                                    <w:bottom w:val="nil"/>
                                    <w:right w:val="nil"/>
                                  </w:tcBorders>
                                  <w:vAlign w:val="center"/>
                                </w:tcPr>
                                <w:p w14:paraId="5A48F8F1" w14:textId="77777777" w:rsidR="00740747" w:rsidRPr="00B756AC" w:rsidRDefault="00740747" w:rsidP="00B756AC">
                                  <w:pPr>
                                    <w:pStyle w:val="NormalWeb"/>
                                    <w:spacing w:before="0" w:beforeAutospacing="0" w:after="0" w:afterAutospacing="0"/>
                                    <w:jc w:val="center"/>
                                    <w:rPr>
                                      <w:sz w:val="16"/>
                                      <w:szCs w:val="16"/>
                                    </w:rPr>
                                  </w:pPr>
                                </w:p>
                              </w:tc>
                            </w:tr>
                          </w:tbl>
                          <w:p w14:paraId="0E5939D1" w14:textId="77777777" w:rsidR="00740747" w:rsidRDefault="00740747" w:rsidP="00740747">
                            <w:pPr>
                              <w:pStyle w:val="FootnoteText"/>
                            </w:pPr>
                          </w:p>
                          <w:p w14:paraId="100BCB43" w14:textId="77777777" w:rsidR="00740747" w:rsidRDefault="00740747" w:rsidP="00740747"/>
                        </w:txbxContent>
                      </wps:txbx>
                      <wps:bodyPr rot="0" vert="horz" wrap="square" lIns="0" tIns="0" rIns="0" bIns="0" anchor="t" anchorCtr="0" upright="1">
                        <a:noAutofit/>
                      </wps:bodyPr>
                    </wps:wsp>
                  </a:graphicData>
                </a:graphic>
              </wp:inline>
            </w:drawing>
          </mc:Choice>
          <mc:Fallback>
            <w:pict>
              <v:shape w14:anchorId="1DD98C21" id="_x0000_s1038" type="#_x0000_t202" style="width:242.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" stroked="f">
                <v:textbox inset="0,0,0,0">
                  <w:txbxContent>
                    <w:p w14:paraId="27581243" w14:textId="77777777" w:rsidR="00740747" w:rsidRDefault="00740747" w:rsidP="00740747">
                      <w:pPr>
                        <w:pStyle w:val="TableTitle"/>
                      </w:pPr>
                      <w:r>
                        <w:t>Tabel IIi</w:t>
                      </w:r>
                    </w:p>
                    <w:p w14:paraId="78C1500E" w14:textId="77777777" w:rsidR="00740747" w:rsidRDefault="00740747" w:rsidP="00740747">
                      <w:pPr>
                        <w:pStyle w:val="TableTitle"/>
                      </w:pPr>
                      <w:r w:rsidRPr="00B756AC">
                        <w:t xml:space="preserve">Tabel </w:t>
                      </w:r>
                      <w:r>
                        <w:t>uji coba fitur pemilik</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2693"/>
                        <w:gridCol w:w="993"/>
                      </w:tblGrid>
                      <w:tr w:rsidR="00740747" w14:paraId="4DC191EA" w14:textId="77777777" w:rsidTr="00740747">
                        <w:trPr>
                          <w:trHeight w:val="440"/>
                        </w:trPr>
                        <w:tc>
                          <w:tcPr>
                            <w:tcW w:w="1168" w:type="dxa"/>
                            <w:tcBorders>
                              <w:top w:val="double" w:sz="6" w:space="0" w:color="auto"/>
                              <w:left w:val="nil"/>
                              <w:bottom w:val="single" w:sz="6" w:space="0" w:color="auto"/>
                              <w:right w:val="nil"/>
                            </w:tcBorders>
                            <w:vAlign w:val="center"/>
                          </w:tcPr>
                          <w:p w14:paraId="2B292060" w14:textId="77777777" w:rsidR="00740747" w:rsidRDefault="00740747">
                            <w:pPr>
                              <w:jc w:val="center"/>
                              <w:rPr>
                                <w:sz w:val="16"/>
                                <w:szCs w:val="16"/>
                              </w:rPr>
                            </w:pPr>
                            <w:r>
                              <w:rPr>
                                <w:sz w:val="16"/>
                                <w:szCs w:val="16"/>
                              </w:rPr>
                              <w:t>Fitur</w:t>
                            </w:r>
                          </w:p>
                        </w:tc>
                        <w:tc>
                          <w:tcPr>
                            <w:tcW w:w="2693" w:type="dxa"/>
                            <w:tcBorders>
                              <w:top w:val="double" w:sz="6" w:space="0" w:color="auto"/>
                              <w:left w:val="nil"/>
                              <w:bottom w:val="single" w:sz="6" w:space="0" w:color="auto"/>
                              <w:right w:val="nil"/>
                            </w:tcBorders>
                            <w:vAlign w:val="center"/>
                          </w:tcPr>
                          <w:p w14:paraId="63CBBCF1" w14:textId="77777777" w:rsidR="00740747" w:rsidRDefault="00740747">
                            <w:pPr>
                              <w:pStyle w:val="TableTitle"/>
                              <w:rPr>
                                <w:smallCaps w:val="0"/>
                              </w:rPr>
                            </w:pPr>
                            <w:r>
                              <w:rPr>
                                <w:smallCaps w:val="0"/>
                              </w:rPr>
                              <w:t>Harapan</w:t>
                            </w:r>
                          </w:p>
                        </w:tc>
                        <w:tc>
                          <w:tcPr>
                            <w:tcW w:w="993" w:type="dxa"/>
                            <w:tcBorders>
                              <w:top w:val="double" w:sz="6" w:space="0" w:color="auto"/>
                              <w:left w:val="nil"/>
                              <w:bottom w:val="single" w:sz="6" w:space="0" w:color="auto"/>
                              <w:right w:val="nil"/>
                            </w:tcBorders>
                            <w:vAlign w:val="center"/>
                          </w:tcPr>
                          <w:p w14:paraId="1A1C60FD" w14:textId="77777777" w:rsidR="00740747" w:rsidRPr="007903E1" w:rsidRDefault="00740747">
                            <w:pPr>
                              <w:jc w:val="center"/>
                              <w:rPr>
                                <w:bCs/>
                                <w:sz w:val="16"/>
                                <w:szCs w:val="16"/>
                              </w:rPr>
                            </w:pPr>
                            <w:r>
                              <w:rPr>
                                <w:bCs/>
                                <w:sz w:val="16"/>
                                <w:szCs w:val="16"/>
                              </w:rPr>
                              <w:t>Hasil</w:t>
                            </w:r>
                          </w:p>
                        </w:tc>
                      </w:tr>
                      <w:tr w:rsidR="00740747" w14:paraId="32C504A1" w14:textId="77777777" w:rsidTr="00740747">
                        <w:tc>
                          <w:tcPr>
                            <w:tcW w:w="1168" w:type="dxa"/>
                            <w:tcBorders>
                              <w:top w:val="nil"/>
                              <w:left w:val="nil"/>
                              <w:bottom w:val="nil"/>
                              <w:right w:val="nil"/>
                            </w:tcBorders>
                          </w:tcPr>
                          <w:p w14:paraId="1607AD34"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Master Karyawan</w:t>
                            </w:r>
                          </w:p>
                        </w:tc>
                        <w:tc>
                          <w:tcPr>
                            <w:tcW w:w="2693" w:type="dxa"/>
                            <w:tcBorders>
                              <w:top w:val="nil"/>
                              <w:left w:val="nil"/>
                              <w:bottom w:val="nil"/>
                              <w:right w:val="nil"/>
                            </w:tcBorders>
                            <w:vAlign w:val="center"/>
                          </w:tcPr>
                          <w:p w14:paraId="3F8C6CA5"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Dapat menampilkan, menambah, mengubah dan menghapus karyawan</w:t>
                            </w:r>
                          </w:p>
                        </w:tc>
                        <w:tc>
                          <w:tcPr>
                            <w:tcW w:w="993" w:type="dxa"/>
                            <w:tcBorders>
                              <w:top w:val="nil"/>
                              <w:left w:val="nil"/>
                              <w:bottom w:val="nil"/>
                              <w:right w:val="nil"/>
                            </w:tcBorders>
                            <w:vAlign w:val="center"/>
                          </w:tcPr>
                          <w:p w14:paraId="0930DE18"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Sesuai</w:t>
                            </w:r>
                          </w:p>
                        </w:tc>
                      </w:tr>
                      <w:tr w:rsidR="00740747" w14:paraId="3E5F1C4B" w14:textId="77777777" w:rsidTr="00740747">
                        <w:tc>
                          <w:tcPr>
                            <w:tcW w:w="1168" w:type="dxa"/>
                            <w:tcBorders>
                              <w:top w:val="nil"/>
                              <w:left w:val="nil"/>
                              <w:bottom w:val="nil"/>
                              <w:right w:val="nil"/>
                            </w:tcBorders>
                          </w:tcPr>
                          <w:p w14:paraId="4B4F5A05"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Porsi Saham</w:t>
                            </w:r>
                          </w:p>
                        </w:tc>
                        <w:tc>
                          <w:tcPr>
                            <w:tcW w:w="2693" w:type="dxa"/>
                            <w:tcBorders>
                              <w:top w:val="nil"/>
                              <w:left w:val="nil"/>
                              <w:bottom w:val="nil"/>
                              <w:right w:val="nil"/>
                            </w:tcBorders>
                            <w:vAlign w:val="center"/>
                          </w:tcPr>
                          <w:p w14:paraId="3E3D613C"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Dapat mengubah porsi saham setiap stakeholder</w:t>
                            </w:r>
                          </w:p>
                        </w:tc>
                        <w:tc>
                          <w:tcPr>
                            <w:tcW w:w="993" w:type="dxa"/>
                            <w:tcBorders>
                              <w:top w:val="nil"/>
                              <w:left w:val="nil"/>
                              <w:bottom w:val="nil"/>
                              <w:right w:val="nil"/>
                            </w:tcBorders>
                            <w:vAlign w:val="center"/>
                          </w:tcPr>
                          <w:p w14:paraId="53C81875"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Sesuai</w:t>
                            </w:r>
                          </w:p>
                        </w:tc>
                      </w:tr>
                      <w:tr w:rsidR="00740747" w14:paraId="32E81823" w14:textId="77777777" w:rsidTr="00740747">
                        <w:tc>
                          <w:tcPr>
                            <w:tcW w:w="1168" w:type="dxa"/>
                            <w:tcBorders>
                              <w:top w:val="nil"/>
                              <w:left w:val="nil"/>
                              <w:bottom w:val="nil"/>
                              <w:right w:val="nil"/>
                            </w:tcBorders>
                          </w:tcPr>
                          <w:p w14:paraId="61CD3047"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17C1F521"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06E5A498"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301BEC83" w14:textId="77777777" w:rsidTr="00740747">
                        <w:tc>
                          <w:tcPr>
                            <w:tcW w:w="1168" w:type="dxa"/>
                            <w:tcBorders>
                              <w:top w:val="nil"/>
                              <w:left w:val="nil"/>
                              <w:bottom w:val="nil"/>
                              <w:right w:val="nil"/>
                            </w:tcBorders>
                          </w:tcPr>
                          <w:p w14:paraId="0CF2C40B"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58579EDB"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34760EA0"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65FD4CE5" w14:textId="77777777" w:rsidTr="00740747">
                        <w:tc>
                          <w:tcPr>
                            <w:tcW w:w="1168" w:type="dxa"/>
                            <w:tcBorders>
                              <w:top w:val="nil"/>
                              <w:left w:val="nil"/>
                              <w:bottom w:val="nil"/>
                              <w:right w:val="nil"/>
                            </w:tcBorders>
                          </w:tcPr>
                          <w:p w14:paraId="3A4D3602"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3F1DAB17"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70396C51"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3C832618" w14:textId="77777777" w:rsidTr="00740747">
                        <w:tc>
                          <w:tcPr>
                            <w:tcW w:w="1168" w:type="dxa"/>
                            <w:tcBorders>
                              <w:top w:val="nil"/>
                              <w:left w:val="nil"/>
                              <w:bottom w:val="nil"/>
                              <w:right w:val="nil"/>
                            </w:tcBorders>
                          </w:tcPr>
                          <w:p w14:paraId="417BD591" w14:textId="77777777" w:rsidR="00740747" w:rsidRPr="00B756AC" w:rsidRDefault="00740747" w:rsidP="00B756AC">
                            <w:pPr>
                              <w:pStyle w:val="NormalWeb"/>
                              <w:spacing w:before="0" w:beforeAutospacing="0" w:after="0" w:afterAutospacing="0"/>
                              <w:jc w:val="center"/>
                              <w:rPr>
                                <w:sz w:val="16"/>
                                <w:szCs w:val="16"/>
                              </w:rPr>
                            </w:pPr>
                          </w:p>
                        </w:tc>
                        <w:tc>
                          <w:tcPr>
                            <w:tcW w:w="2693" w:type="dxa"/>
                            <w:tcBorders>
                              <w:top w:val="nil"/>
                              <w:left w:val="nil"/>
                              <w:bottom w:val="nil"/>
                              <w:right w:val="nil"/>
                            </w:tcBorders>
                            <w:vAlign w:val="center"/>
                          </w:tcPr>
                          <w:p w14:paraId="46BCF67D" w14:textId="77777777" w:rsidR="00740747" w:rsidRPr="00B756AC" w:rsidRDefault="00740747" w:rsidP="00B756AC">
                            <w:pPr>
                              <w:pStyle w:val="NormalWeb"/>
                              <w:spacing w:before="0" w:beforeAutospacing="0" w:after="0" w:afterAutospacing="0"/>
                              <w:jc w:val="center"/>
                              <w:rPr>
                                <w:sz w:val="16"/>
                                <w:szCs w:val="16"/>
                              </w:rPr>
                            </w:pPr>
                          </w:p>
                        </w:tc>
                        <w:tc>
                          <w:tcPr>
                            <w:tcW w:w="993" w:type="dxa"/>
                            <w:tcBorders>
                              <w:top w:val="nil"/>
                              <w:left w:val="nil"/>
                              <w:bottom w:val="nil"/>
                              <w:right w:val="nil"/>
                            </w:tcBorders>
                            <w:vAlign w:val="center"/>
                          </w:tcPr>
                          <w:p w14:paraId="5A48F8F1" w14:textId="77777777" w:rsidR="00740747" w:rsidRPr="00B756AC" w:rsidRDefault="00740747" w:rsidP="00B756AC">
                            <w:pPr>
                              <w:pStyle w:val="NormalWeb"/>
                              <w:spacing w:before="0" w:beforeAutospacing="0" w:after="0" w:afterAutospacing="0"/>
                              <w:jc w:val="center"/>
                              <w:rPr>
                                <w:sz w:val="16"/>
                                <w:szCs w:val="16"/>
                              </w:rPr>
                            </w:pPr>
                          </w:p>
                        </w:tc>
                      </w:tr>
                    </w:tbl>
                    <w:p w14:paraId="0E5939D1" w14:textId="77777777" w:rsidR="00740747" w:rsidRDefault="00740747" w:rsidP="00740747">
                      <w:pPr>
                        <w:pStyle w:val="FootnoteText"/>
                      </w:pPr>
                    </w:p>
                    <w:p w14:paraId="100BCB43" w14:textId="77777777" w:rsidR="00740747" w:rsidRDefault="00740747" w:rsidP="00740747"/>
                  </w:txbxContent>
                </v:textbox>
                <w10:anchorlock/>
              </v:shape>
            </w:pict>
          </mc:Fallback>
        </mc:AlternateContent>
      </w:r>
    </w:p>
    <w:p w14:paraId="1BE0D8F8" w14:textId="77777777" w:rsidR="006F3A1C" w:rsidRDefault="006F3A1C" w:rsidP="006F3A1C">
      <w:pPr>
        <w:pStyle w:val="Text"/>
        <w:ind w:firstLine="144"/>
      </w:pPr>
    </w:p>
    <w:p w14:paraId="1BF051D3" w14:textId="77777777" w:rsidR="006F3A1C" w:rsidRDefault="006F3A1C" w:rsidP="006F3A1C">
      <w:pPr>
        <w:pStyle w:val="Text"/>
        <w:ind w:firstLine="144"/>
      </w:pPr>
      <w:r w:rsidRPr="006F3A1C">
        <w:t>Tabel ini menunjukan fitur – fitur yang diuji coba pada bagian master karyawan dan porsi saham secara keseluruhan. Setiap fitur telah diuji coba dan hasilnya ditampilkan dalam tabel ini pada kolom hasil. Hasilnya semuanya baik semua fitur bekerja dengan baik.</w:t>
      </w:r>
    </w:p>
    <w:p w14:paraId="6D7FDA2D" w14:textId="77777777" w:rsidR="00B756AC" w:rsidRDefault="00B756AC" w:rsidP="00B756AC">
      <w:pPr>
        <w:pStyle w:val="Text"/>
        <w:numPr>
          <w:ilvl w:val="0"/>
          <w:numId w:val="46"/>
        </w:numPr>
      </w:pPr>
      <w:r>
        <w:t>Uji Coba Fungsionalitas Fitur Teknisi</w:t>
      </w:r>
    </w:p>
    <w:p w14:paraId="5CE1D7F9" w14:textId="77777777" w:rsidR="006F3A1C" w:rsidRDefault="006F3A1C" w:rsidP="006F3A1C">
      <w:pPr>
        <w:pStyle w:val="Text"/>
        <w:ind w:firstLine="144"/>
      </w:pPr>
      <w:r w:rsidRPr="006F3A1C">
        <w:t>Teknisi dapat melakukan insert, update, dan delete pada setiap transaksi pembelian. Uji coba untuk masing-masing fitur akan dimasukkan ke dalam tabel. Tabel akan berisi fitur, harapan uji coba, dan hasil dari uji coba.</w:t>
      </w:r>
    </w:p>
    <w:p w14:paraId="5F274D63" w14:textId="77777777" w:rsidR="006F3A1C" w:rsidRDefault="006F3A1C" w:rsidP="006F3A1C">
      <w:pPr>
        <w:pStyle w:val="Text"/>
        <w:ind w:left="562" w:firstLine="0"/>
      </w:pPr>
    </w:p>
    <w:p w14:paraId="01D0B851" w14:textId="77777777" w:rsidR="00740747" w:rsidRDefault="00740747" w:rsidP="00740747">
      <w:pPr>
        <w:pStyle w:val="Text"/>
        <w:ind w:left="202" w:firstLine="0"/>
      </w:pPr>
      <w:r>
        <w:rPr>
          <w:noProof/>
          <w:lang w:eastAsia="zh-TW"/>
        </w:rPr>
        <mc:AlternateContent>
          <mc:Choice Requires="wps">
            <w:drawing>
              <wp:inline distT="0" distB="0" distL="0" distR="0" wp14:anchorId="11BFE66B" wp14:editId="09F75D62">
                <wp:extent cx="3079750" cy="819150"/>
                <wp:effectExtent l="0" t="0" r="6350" b="0"/>
                <wp:docPr id="313602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819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40426" w14:textId="77777777" w:rsidR="00740747" w:rsidRDefault="00740747" w:rsidP="00740747">
                            <w:pPr>
                              <w:pStyle w:val="TableTitle"/>
                            </w:pPr>
                            <w:r>
                              <w:t>Tabel IV</w:t>
                            </w:r>
                          </w:p>
                          <w:p w14:paraId="2CFFD53C" w14:textId="77777777" w:rsidR="00740747" w:rsidRDefault="00740747" w:rsidP="00740747">
                            <w:pPr>
                              <w:pStyle w:val="TableTitle"/>
                            </w:pPr>
                            <w:r w:rsidRPr="00B756AC">
                              <w:t xml:space="preserve">Tabel </w:t>
                            </w:r>
                            <w:r>
                              <w:t>uji coba fitur teknisi</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2693"/>
                              <w:gridCol w:w="993"/>
                            </w:tblGrid>
                            <w:tr w:rsidR="00740747" w14:paraId="74B61C6C" w14:textId="77777777" w:rsidTr="00740747">
                              <w:trPr>
                                <w:trHeight w:val="440"/>
                              </w:trPr>
                              <w:tc>
                                <w:tcPr>
                                  <w:tcW w:w="1168" w:type="dxa"/>
                                  <w:tcBorders>
                                    <w:top w:val="double" w:sz="6" w:space="0" w:color="auto"/>
                                    <w:left w:val="nil"/>
                                    <w:bottom w:val="single" w:sz="6" w:space="0" w:color="auto"/>
                                    <w:right w:val="nil"/>
                                  </w:tcBorders>
                                  <w:vAlign w:val="center"/>
                                </w:tcPr>
                                <w:p w14:paraId="6DA437CF" w14:textId="77777777" w:rsidR="00740747" w:rsidRDefault="00740747">
                                  <w:pPr>
                                    <w:jc w:val="center"/>
                                    <w:rPr>
                                      <w:sz w:val="16"/>
                                      <w:szCs w:val="16"/>
                                    </w:rPr>
                                  </w:pPr>
                                  <w:r>
                                    <w:rPr>
                                      <w:sz w:val="16"/>
                                      <w:szCs w:val="16"/>
                                    </w:rPr>
                                    <w:t>Fitur</w:t>
                                  </w:r>
                                </w:p>
                              </w:tc>
                              <w:tc>
                                <w:tcPr>
                                  <w:tcW w:w="2693" w:type="dxa"/>
                                  <w:tcBorders>
                                    <w:top w:val="double" w:sz="6" w:space="0" w:color="auto"/>
                                    <w:left w:val="nil"/>
                                    <w:bottom w:val="single" w:sz="6" w:space="0" w:color="auto"/>
                                    <w:right w:val="nil"/>
                                  </w:tcBorders>
                                  <w:vAlign w:val="center"/>
                                </w:tcPr>
                                <w:p w14:paraId="4FFDF84F" w14:textId="77777777" w:rsidR="00740747" w:rsidRDefault="00740747">
                                  <w:pPr>
                                    <w:pStyle w:val="TableTitle"/>
                                    <w:rPr>
                                      <w:smallCaps w:val="0"/>
                                    </w:rPr>
                                  </w:pPr>
                                  <w:r>
                                    <w:rPr>
                                      <w:smallCaps w:val="0"/>
                                    </w:rPr>
                                    <w:t>Harapan</w:t>
                                  </w:r>
                                </w:p>
                              </w:tc>
                              <w:tc>
                                <w:tcPr>
                                  <w:tcW w:w="993" w:type="dxa"/>
                                  <w:tcBorders>
                                    <w:top w:val="double" w:sz="6" w:space="0" w:color="auto"/>
                                    <w:left w:val="nil"/>
                                    <w:bottom w:val="single" w:sz="6" w:space="0" w:color="auto"/>
                                    <w:right w:val="nil"/>
                                  </w:tcBorders>
                                  <w:vAlign w:val="center"/>
                                </w:tcPr>
                                <w:p w14:paraId="5D2BCF21" w14:textId="77777777" w:rsidR="00740747" w:rsidRPr="007903E1" w:rsidRDefault="00740747">
                                  <w:pPr>
                                    <w:jc w:val="center"/>
                                    <w:rPr>
                                      <w:bCs/>
                                      <w:sz w:val="16"/>
                                      <w:szCs w:val="16"/>
                                    </w:rPr>
                                  </w:pPr>
                                  <w:r>
                                    <w:rPr>
                                      <w:bCs/>
                                      <w:sz w:val="16"/>
                                      <w:szCs w:val="16"/>
                                    </w:rPr>
                                    <w:t>Hasil</w:t>
                                  </w:r>
                                </w:p>
                              </w:tc>
                            </w:tr>
                            <w:tr w:rsidR="00740747" w14:paraId="6F635E6B" w14:textId="77777777" w:rsidTr="00740747">
                              <w:tc>
                                <w:tcPr>
                                  <w:tcW w:w="1168" w:type="dxa"/>
                                  <w:tcBorders>
                                    <w:top w:val="nil"/>
                                    <w:left w:val="nil"/>
                                    <w:bottom w:val="nil"/>
                                    <w:right w:val="nil"/>
                                  </w:tcBorders>
                                </w:tcPr>
                                <w:p w14:paraId="096D499B"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Service Vulkanisir</w:t>
                                  </w:r>
                                </w:p>
                              </w:tc>
                              <w:tc>
                                <w:tcPr>
                                  <w:tcW w:w="2693" w:type="dxa"/>
                                  <w:tcBorders>
                                    <w:top w:val="nil"/>
                                    <w:left w:val="nil"/>
                                    <w:bottom w:val="nil"/>
                                    <w:right w:val="nil"/>
                                  </w:tcBorders>
                                  <w:vAlign w:val="center"/>
                                </w:tcPr>
                                <w:p w14:paraId="40AD8837"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Dapat menampilkan, menyelesaikan, membatalkan service</w:t>
                                  </w:r>
                                </w:p>
                              </w:tc>
                              <w:tc>
                                <w:tcPr>
                                  <w:tcW w:w="993" w:type="dxa"/>
                                  <w:tcBorders>
                                    <w:top w:val="nil"/>
                                    <w:left w:val="nil"/>
                                    <w:bottom w:val="nil"/>
                                    <w:right w:val="nil"/>
                                  </w:tcBorders>
                                  <w:vAlign w:val="center"/>
                                </w:tcPr>
                                <w:p w14:paraId="5C4F75B4"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Sesuai</w:t>
                                  </w:r>
                                </w:p>
                              </w:tc>
                            </w:tr>
                            <w:tr w:rsidR="00740747" w14:paraId="162F0DD5" w14:textId="77777777" w:rsidTr="00740747">
                              <w:tc>
                                <w:tcPr>
                                  <w:tcW w:w="1168" w:type="dxa"/>
                                  <w:tcBorders>
                                    <w:top w:val="nil"/>
                                    <w:left w:val="nil"/>
                                    <w:bottom w:val="nil"/>
                                    <w:right w:val="nil"/>
                                  </w:tcBorders>
                                </w:tcPr>
                                <w:p w14:paraId="522A1B84"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346E7F7B"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0E1D5413"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1F9B1A7F" w14:textId="77777777" w:rsidTr="00740747">
                              <w:tc>
                                <w:tcPr>
                                  <w:tcW w:w="1168" w:type="dxa"/>
                                  <w:tcBorders>
                                    <w:top w:val="nil"/>
                                    <w:left w:val="nil"/>
                                    <w:bottom w:val="nil"/>
                                    <w:right w:val="nil"/>
                                  </w:tcBorders>
                                </w:tcPr>
                                <w:p w14:paraId="26326F4F"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77E4F5C0"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25B4AE9A"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591A130A" w14:textId="77777777" w:rsidTr="00740747">
                              <w:tc>
                                <w:tcPr>
                                  <w:tcW w:w="1168" w:type="dxa"/>
                                  <w:tcBorders>
                                    <w:top w:val="nil"/>
                                    <w:left w:val="nil"/>
                                    <w:bottom w:val="nil"/>
                                    <w:right w:val="nil"/>
                                  </w:tcBorders>
                                </w:tcPr>
                                <w:p w14:paraId="1C5437BB" w14:textId="77777777" w:rsidR="00740747" w:rsidRPr="00B756AC" w:rsidRDefault="00740747" w:rsidP="00B756AC">
                                  <w:pPr>
                                    <w:pStyle w:val="NormalWeb"/>
                                    <w:spacing w:before="0" w:beforeAutospacing="0" w:after="0" w:afterAutospacing="0"/>
                                    <w:jc w:val="center"/>
                                    <w:rPr>
                                      <w:sz w:val="16"/>
                                      <w:szCs w:val="16"/>
                                    </w:rPr>
                                  </w:pPr>
                                </w:p>
                              </w:tc>
                              <w:tc>
                                <w:tcPr>
                                  <w:tcW w:w="2693" w:type="dxa"/>
                                  <w:tcBorders>
                                    <w:top w:val="nil"/>
                                    <w:left w:val="nil"/>
                                    <w:bottom w:val="nil"/>
                                    <w:right w:val="nil"/>
                                  </w:tcBorders>
                                  <w:vAlign w:val="center"/>
                                </w:tcPr>
                                <w:p w14:paraId="65EAC03F" w14:textId="77777777" w:rsidR="00740747" w:rsidRPr="00B756AC" w:rsidRDefault="00740747" w:rsidP="00B756AC">
                                  <w:pPr>
                                    <w:pStyle w:val="NormalWeb"/>
                                    <w:spacing w:before="0" w:beforeAutospacing="0" w:after="0" w:afterAutospacing="0"/>
                                    <w:jc w:val="center"/>
                                    <w:rPr>
                                      <w:sz w:val="16"/>
                                      <w:szCs w:val="16"/>
                                    </w:rPr>
                                  </w:pPr>
                                </w:p>
                              </w:tc>
                              <w:tc>
                                <w:tcPr>
                                  <w:tcW w:w="993" w:type="dxa"/>
                                  <w:tcBorders>
                                    <w:top w:val="nil"/>
                                    <w:left w:val="nil"/>
                                    <w:bottom w:val="nil"/>
                                    <w:right w:val="nil"/>
                                  </w:tcBorders>
                                  <w:vAlign w:val="center"/>
                                </w:tcPr>
                                <w:p w14:paraId="79DE1D61" w14:textId="77777777" w:rsidR="00740747" w:rsidRPr="00B756AC" w:rsidRDefault="00740747" w:rsidP="00B756AC">
                                  <w:pPr>
                                    <w:pStyle w:val="NormalWeb"/>
                                    <w:spacing w:before="0" w:beforeAutospacing="0" w:after="0" w:afterAutospacing="0"/>
                                    <w:jc w:val="center"/>
                                    <w:rPr>
                                      <w:sz w:val="16"/>
                                      <w:szCs w:val="16"/>
                                    </w:rPr>
                                  </w:pPr>
                                </w:p>
                              </w:tc>
                            </w:tr>
                          </w:tbl>
                          <w:p w14:paraId="585949C3" w14:textId="77777777" w:rsidR="00740747" w:rsidRDefault="00740747" w:rsidP="00740747">
                            <w:pPr>
                              <w:pStyle w:val="FootnoteText"/>
                            </w:pPr>
                          </w:p>
                          <w:p w14:paraId="746FA397" w14:textId="77777777" w:rsidR="00740747" w:rsidRDefault="00740747" w:rsidP="00740747"/>
                        </w:txbxContent>
                      </wps:txbx>
                      <wps:bodyPr rot="0" vert="horz" wrap="square" lIns="0" tIns="0" rIns="0" bIns="0" anchor="t" anchorCtr="0" upright="1">
                        <a:noAutofit/>
                      </wps:bodyPr>
                    </wps:wsp>
                  </a:graphicData>
                </a:graphic>
              </wp:inline>
            </w:drawing>
          </mc:Choice>
          <mc:Fallback>
            <w:pict>
              <v:shape w14:anchorId="11BFE66B" id="_x0000_s1039" type="#_x0000_t202" style="width:242.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" stroked="f">
                <v:textbox inset="0,0,0,0">
                  <w:txbxContent>
                    <w:p w14:paraId="19640426" w14:textId="77777777" w:rsidR="00740747" w:rsidRDefault="00740747" w:rsidP="00740747">
                      <w:pPr>
                        <w:pStyle w:val="TableTitle"/>
                      </w:pPr>
                      <w:r>
                        <w:t>Tabel IV</w:t>
                      </w:r>
                    </w:p>
                    <w:p w14:paraId="2CFFD53C" w14:textId="77777777" w:rsidR="00740747" w:rsidRDefault="00740747" w:rsidP="00740747">
                      <w:pPr>
                        <w:pStyle w:val="TableTitle"/>
                      </w:pPr>
                      <w:r w:rsidRPr="00B756AC">
                        <w:t xml:space="preserve">Tabel </w:t>
                      </w:r>
                      <w:r>
                        <w:t>uji coba fitur teknisi</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2693"/>
                        <w:gridCol w:w="993"/>
                      </w:tblGrid>
                      <w:tr w:rsidR="00740747" w14:paraId="74B61C6C" w14:textId="77777777" w:rsidTr="00740747">
                        <w:trPr>
                          <w:trHeight w:val="440"/>
                        </w:trPr>
                        <w:tc>
                          <w:tcPr>
                            <w:tcW w:w="1168" w:type="dxa"/>
                            <w:tcBorders>
                              <w:top w:val="double" w:sz="6" w:space="0" w:color="auto"/>
                              <w:left w:val="nil"/>
                              <w:bottom w:val="single" w:sz="6" w:space="0" w:color="auto"/>
                              <w:right w:val="nil"/>
                            </w:tcBorders>
                            <w:vAlign w:val="center"/>
                          </w:tcPr>
                          <w:p w14:paraId="6DA437CF" w14:textId="77777777" w:rsidR="00740747" w:rsidRDefault="00740747">
                            <w:pPr>
                              <w:jc w:val="center"/>
                              <w:rPr>
                                <w:sz w:val="16"/>
                                <w:szCs w:val="16"/>
                              </w:rPr>
                            </w:pPr>
                            <w:r>
                              <w:rPr>
                                <w:sz w:val="16"/>
                                <w:szCs w:val="16"/>
                              </w:rPr>
                              <w:t>Fitur</w:t>
                            </w:r>
                          </w:p>
                        </w:tc>
                        <w:tc>
                          <w:tcPr>
                            <w:tcW w:w="2693" w:type="dxa"/>
                            <w:tcBorders>
                              <w:top w:val="double" w:sz="6" w:space="0" w:color="auto"/>
                              <w:left w:val="nil"/>
                              <w:bottom w:val="single" w:sz="6" w:space="0" w:color="auto"/>
                              <w:right w:val="nil"/>
                            </w:tcBorders>
                            <w:vAlign w:val="center"/>
                          </w:tcPr>
                          <w:p w14:paraId="4FFDF84F" w14:textId="77777777" w:rsidR="00740747" w:rsidRDefault="00740747">
                            <w:pPr>
                              <w:pStyle w:val="TableTitle"/>
                              <w:rPr>
                                <w:smallCaps w:val="0"/>
                              </w:rPr>
                            </w:pPr>
                            <w:r>
                              <w:rPr>
                                <w:smallCaps w:val="0"/>
                              </w:rPr>
                              <w:t>Harapan</w:t>
                            </w:r>
                          </w:p>
                        </w:tc>
                        <w:tc>
                          <w:tcPr>
                            <w:tcW w:w="993" w:type="dxa"/>
                            <w:tcBorders>
                              <w:top w:val="double" w:sz="6" w:space="0" w:color="auto"/>
                              <w:left w:val="nil"/>
                              <w:bottom w:val="single" w:sz="6" w:space="0" w:color="auto"/>
                              <w:right w:val="nil"/>
                            </w:tcBorders>
                            <w:vAlign w:val="center"/>
                          </w:tcPr>
                          <w:p w14:paraId="5D2BCF21" w14:textId="77777777" w:rsidR="00740747" w:rsidRPr="007903E1" w:rsidRDefault="00740747">
                            <w:pPr>
                              <w:jc w:val="center"/>
                              <w:rPr>
                                <w:bCs/>
                                <w:sz w:val="16"/>
                                <w:szCs w:val="16"/>
                              </w:rPr>
                            </w:pPr>
                            <w:r>
                              <w:rPr>
                                <w:bCs/>
                                <w:sz w:val="16"/>
                                <w:szCs w:val="16"/>
                              </w:rPr>
                              <w:t>Hasil</w:t>
                            </w:r>
                          </w:p>
                        </w:tc>
                      </w:tr>
                      <w:tr w:rsidR="00740747" w14:paraId="6F635E6B" w14:textId="77777777" w:rsidTr="00740747">
                        <w:tc>
                          <w:tcPr>
                            <w:tcW w:w="1168" w:type="dxa"/>
                            <w:tcBorders>
                              <w:top w:val="nil"/>
                              <w:left w:val="nil"/>
                              <w:bottom w:val="nil"/>
                              <w:right w:val="nil"/>
                            </w:tcBorders>
                          </w:tcPr>
                          <w:p w14:paraId="096D499B"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Service Vulkanisir</w:t>
                            </w:r>
                          </w:p>
                        </w:tc>
                        <w:tc>
                          <w:tcPr>
                            <w:tcW w:w="2693" w:type="dxa"/>
                            <w:tcBorders>
                              <w:top w:val="nil"/>
                              <w:left w:val="nil"/>
                              <w:bottom w:val="nil"/>
                              <w:right w:val="nil"/>
                            </w:tcBorders>
                            <w:vAlign w:val="center"/>
                          </w:tcPr>
                          <w:p w14:paraId="40AD8837"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Dapat menampilkan, menyelesaikan, membatalkan service</w:t>
                            </w:r>
                          </w:p>
                        </w:tc>
                        <w:tc>
                          <w:tcPr>
                            <w:tcW w:w="993" w:type="dxa"/>
                            <w:tcBorders>
                              <w:top w:val="nil"/>
                              <w:left w:val="nil"/>
                              <w:bottom w:val="nil"/>
                              <w:right w:val="nil"/>
                            </w:tcBorders>
                            <w:vAlign w:val="center"/>
                          </w:tcPr>
                          <w:p w14:paraId="5C4F75B4"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Sesuai</w:t>
                            </w:r>
                          </w:p>
                        </w:tc>
                      </w:tr>
                      <w:tr w:rsidR="00740747" w14:paraId="162F0DD5" w14:textId="77777777" w:rsidTr="00740747">
                        <w:tc>
                          <w:tcPr>
                            <w:tcW w:w="1168" w:type="dxa"/>
                            <w:tcBorders>
                              <w:top w:val="nil"/>
                              <w:left w:val="nil"/>
                              <w:bottom w:val="nil"/>
                              <w:right w:val="nil"/>
                            </w:tcBorders>
                          </w:tcPr>
                          <w:p w14:paraId="522A1B84"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346E7F7B"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0E1D5413"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1F9B1A7F" w14:textId="77777777" w:rsidTr="00740747">
                        <w:tc>
                          <w:tcPr>
                            <w:tcW w:w="1168" w:type="dxa"/>
                            <w:tcBorders>
                              <w:top w:val="nil"/>
                              <w:left w:val="nil"/>
                              <w:bottom w:val="nil"/>
                              <w:right w:val="nil"/>
                            </w:tcBorders>
                          </w:tcPr>
                          <w:p w14:paraId="26326F4F"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77E4F5C0"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25B4AE9A"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591A130A" w14:textId="77777777" w:rsidTr="00740747">
                        <w:tc>
                          <w:tcPr>
                            <w:tcW w:w="1168" w:type="dxa"/>
                            <w:tcBorders>
                              <w:top w:val="nil"/>
                              <w:left w:val="nil"/>
                              <w:bottom w:val="nil"/>
                              <w:right w:val="nil"/>
                            </w:tcBorders>
                          </w:tcPr>
                          <w:p w14:paraId="1C5437BB" w14:textId="77777777" w:rsidR="00740747" w:rsidRPr="00B756AC" w:rsidRDefault="00740747" w:rsidP="00B756AC">
                            <w:pPr>
                              <w:pStyle w:val="NormalWeb"/>
                              <w:spacing w:before="0" w:beforeAutospacing="0" w:after="0" w:afterAutospacing="0"/>
                              <w:jc w:val="center"/>
                              <w:rPr>
                                <w:sz w:val="16"/>
                                <w:szCs w:val="16"/>
                              </w:rPr>
                            </w:pPr>
                          </w:p>
                        </w:tc>
                        <w:tc>
                          <w:tcPr>
                            <w:tcW w:w="2693" w:type="dxa"/>
                            <w:tcBorders>
                              <w:top w:val="nil"/>
                              <w:left w:val="nil"/>
                              <w:bottom w:val="nil"/>
                              <w:right w:val="nil"/>
                            </w:tcBorders>
                            <w:vAlign w:val="center"/>
                          </w:tcPr>
                          <w:p w14:paraId="65EAC03F" w14:textId="77777777" w:rsidR="00740747" w:rsidRPr="00B756AC" w:rsidRDefault="00740747" w:rsidP="00B756AC">
                            <w:pPr>
                              <w:pStyle w:val="NormalWeb"/>
                              <w:spacing w:before="0" w:beforeAutospacing="0" w:after="0" w:afterAutospacing="0"/>
                              <w:jc w:val="center"/>
                              <w:rPr>
                                <w:sz w:val="16"/>
                                <w:szCs w:val="16"/>
                              </w:rPr>
                            </w:pPr>
                          </w:p>
                        </w:tc>
                        <w:tc>
                          <w:tcPr>
                            <w:tcW w:w="993" w:type="dxa"/>
                            <w:tcBorders>
                              <w:top w:val="nil"/>
                              <w:left w:val="nil"/>
                              <w:bottom w:val="nil"/>
                              <w:right w:val="nil"/>
                            </w:tcBorders>
                            <w:vAlign w:val="center"/>
                          </w:tcPr>
                          <w:p w14:paraId="79DE1D61" w14:textId="77777777" w:rsidR="00740747" w:rsidRPr="00B756AC" w:rsidRDefault="00740747" w:rsidP="00B756AC">
                            <w:pPr>
                              <w:pStyle w:val="NormalWeb"/>
                              <w:spacing w:before="0" w:beforeAutospacing="0" w:after="0" w:afterAutospacing="0"/>
                              <w:jc w:val="center"/>
                              <w:rPr>
                                <w:sz w:val="16"/>
                                <w:szCs w:val="16"/>
                              </w:rPr>
                            </w:pPr>
                          </w:p>
                        </w:tc>
                      </w:tr>
                    </w:tbl>
                    <w:p w14:paraId="585949C3" w14:textId="77777777" w:rsidR="00740747" w:rsidRDefault="00740747" w:rsidP="00740747">
                      <w:pPr>
                        <w:pStyle w:val="FootnoteText"/>
                      </w:pPr>
                    </w:p>
                    <w:p w14:paraId="746FA397" w14:textId="77777777" w:rsidR="00740747" w:rsidRDefault="00740747" w:rsidP="00740747"/>
                  </w:txbxContent>
                </v:textbox>
                <w10:anchorlock/>
              </v:shape>
            </w:pict>
          </mc:Fallback>
        </mc:AlternateContent>
      </w:r>
    </w:p>
    <w:p w14:paraId="3F3BBDBD" w14:textId="77777777" w:rsidR="006F3A1C" w:rsidRDefault="006F3A1C" w:rsidP="006F3A1C">
      <w:pPr>
        <w:pStyle w:val="Text"/>
        <w:ind w:left="562" w:firstLine="0"/>
      </w:pPr>
    </w:p>
    <w:p w14:paraId="71EACBFC" w14:textId="77777777" w:rsidR="006F3A1C" w:rsidRDefault="006F3A1C" w:rsidP="006F3A1C">
      <w:pPr>
        <w:pStyle w:val="Text"/>
        <w:ind w:firstLine="144"/>
      </w:pPr>
      <w:r w:rsidRPr="006F3A1C">
        <w:t>Tabel ini menunjukan fitur – fitur yang diuji coba pada bagian service vulkanisir secara keseluruhan. Setiap fitur telah diuji coba dan hasilnya ditampilkan dalam tabel ini pada kolom hasil. Hasilnya semuanya baik semua fitur bekerja dengan baik.</w:t>
      </w:r>
    </w:p>
    <w:p w14:paraId="57A06899" w14:textId="77777777" w:rsidR="006F3A1C" w:rsidRDefault="00B756AC" w:rsidP="006F3A1C">
      <w:pPr>
        <w:pStyle w:val="Text"/>
        <w:numPr>
          <w:ilvl w:val="0"/>
          <w:numId w:val="46"/>
        </w:numPr>
      </w:pPr>
      <w:r>
        <w:t>Uji Coba Fungsionalitas Fitur Stakeholder</w:t>
      </w:r>
    </w:p>
    <w:p w14:paraId="3FD99EB5" w14:textId="77777777" w:rsidR="006F3A1C" w:rsidRDefault="006F3A1C" w:rsidP="006F3A1C">
      <w:pPr>
        <w:pStyle w:val="Text"/>
        <w:ind w:firstLine="144"/>
      </w:pPr>
      <w:r w:rsidRPr="006F3A1C">
        <w:t xml:space="preserve">Stakeholder dapat melakukan melihat porsi saham miliknya, melihat perkiraan dividen yang akan didapat, dan </w:t>
      </w:r>
      <w:r w:rsidRPr="006F3A1C">
        <w:lastRenderedPageBreak/>
        <w:t>semua fitur yang dapat diakses admin. Uji coba untuk masing-masing fitur akan dimasukkan ke dalam tabel. Tabel akan berisi fitur, harapan uji coba, dan hasil dari uji coba.</w:t>
      </w:r>
    </w:p>
    <w:p w14:paraId="1AAA5987" w14:textId="77777777" w:rsidR="006F3A1C" w:rsidRDefault="006F3A1C" w:rsidP="006F3A1C">
      <w:pPr>
        <w:pStyle w:val="Text"/>
      </w:pPr>
    </w:p>
    <w:p w14:paraId="1439465E" w14:textId="77777777" w:rsidR="00740747" w:rsidRDefault="00740747" w:rsidP="00740747">
      <w:pPr>
        <w:pStyle w:val="Text"/>
        <w:ind w:left="202" w:firstLine="0"/>
      </w:pPr>
      <w:r>
        <w:rPr>
          <w:noProof/>
          <w:lang w:eastAsia="zh-TW"/>
        </w:rPr>
        <mc:AlternateContent>
          <mc:Choice Requires="wps">
            <w:drawing>
              <wp:inline distT="0" distB="0" distL="0" distR="0" wp14:anchorId="71C62927" wp14:editId="5A25B1FB">
                <wp:extent cx="3079750" cy="920750"/>
                <wp:effectExtent l="0" t="0" r="6350" b="0"/>
                <wp:docPr id="294275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920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BDF2F" w14:textId="77777777" w:rsidR="00740747" w:rsidRDefault="00740747" w:rsidP="00740747">
                            <w:pPr>
                              <w:pStyle w:val="TableTitle"/>
                            </w:pPr>
                            <w:r>
                              <w:t>Tabel V</w:t>
                            </w:r>
                          </w:p>
                          <w:p w14:paraId="03ADD230" w14:textId="77777777" w:rsidR="00740747" w:rsidRDefault="00740747" w:rsidP="00740747">
                            <w:pPr>
                              <w:pStyle w:val="TableTitle"/>
                            </w:pPr>
                            <w:r w:rsidRPr="00B756AC">
                              <w:t xml:space="preserve">Tabel </w:t>
                            </w:r>
                            <w:r>
                              <w:t>uji coba fitur STAKEHOLDER</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2693"/>
                              <w:gridCol w:w="993"/>
                            </w:tblGrid>
                            <w:tr w:rsidR="00740747" w14:paraId="79A9D1BA" w14:textId="77777777" w:rsidTr="00740747">
                              <w:trPr>
                                <w:trHeight w:val="440"/>
                              </w:trPr>
                              <w:tc>
                                <w:tcPr>
                                  <w:tcW w:w="1168" w:type="dxa"/>
                                  <w:tcBorders>
                                    <w:top w:val="double" w:sz="6" w:space="0" w:color="auto"/>
                                    <w:left w:val="nil"/>
                                    <w:bottom w:val="single" w:sz="6" w:space="0" w:color="auto"/>
                                    <w:right w:val="nil"/>
                                  </w:tcBorders>
                                  <w:vAlign w:val="center"/>
                                </w:tcPr>
                                <w:p w14:paraId="3E65332F" w14:textId="77777777" w:rsidR="00740747" w:rsidRDefault="00740747">
                                  <w:pPr>
                                    <w:jc w:val="center"/>
                                    <w:rPr>
                                      <w:sz w:val="16"/>
                                      <w:szCs w:val="16"/>
                                    </w:rPr>
                                  </w:pPr>
                                  <w:r>
                                    <w:rPr>
                                      <w:sz w:val="16"/>
                                      <w:szCs w:val="16"/>
                                    </w:rPr>
                                    <w:t>Fitur</w:t>
                                  </w:r>
                                </w:p>
                              </w:tc>
                              <w:tc>
                                <w:tcPr>
                                  <w:tcW w:w="2693" w:type="dxa"/>
                                  <w:tcBorders>
                                    <w:top w:val="double" w:sz="6" w:space="0" w:color="auto"/>
                                    <w:left w:val="nil"/>
                                    <w:bottom w:val="single" w:sz="6" w:space="0" w:color="auto"/>
                                    <w:right w:val="nil"/>
                                  </w:tcBorders>
                                  <w:vAlign w:val="center"/>
                                </w:tcPr>
                                <w:p w14:paraId="4B69714F" w14:textId="77777777" w:rsidR="00740747" w:rsidRDefault="00740747">
                                  <w:pPr>
                                    <w:pStyle w:val="TableTitle"/>
                                    <w:rPr>
                                      <w:smallCaps w:val="0"/>
                                    </w:rPr>
                                  </w:pPr>
                                  <w:r>
                                    <w:rPr>
                                      <w:smallCaps w:val="0"/>
                                    </w:rPr>
                                    <w:t>Harapan</w:t>
                                  </w:r>
                                </w:p>
                              </w:tc>
                              <w:tc>
                                <w:tcPr>
                                  <w:tcW w:w="993" w:type="dxa"/>
                                  <w:tcBorders>
                                    <w:top w:val="double" w:sz="6" w:space="0" w:color="auto"/>
                                    <w:left w:val="nil"/>
                                    <w:bottom w:val="single" w:sz="6" w:space="0" w:color="auto"/>
                                    <w:right w:val="nil"/>
                                  </w:tcBorders>
                                  <w:vAlign w:val="center"/>
                                </w:tcPr>
                                <w:p w14:paraId="272CB85F" w14:textId="77777777" w:rsidR="00740747" w:rsidRPr="007903E1" w:rsidRDefault="00740747">
                                  <w:pPr>
                                    <w:jc w:val="center"/>
                                    <w:rPr>
                                      <w:bCs/>
                                      <w:sz w:val="16"/>
                                      <w:szCs w:val="16"/>
                                    </w:rPr>
                                  </w:pPr>
                                  <w:r>
                                    <w:rPr>
                                      <w:bCs/>
                                      <w:sz w:val="16"/>
                                      <w:szCs w:val="16"/>
                                    </w:rPr>
                                    <w:t>Hasil</w:t>
                                  </w:r>
                                </w:p>
                              </w:tc>
                            </w:tr>
                            <w:tr w:rsidR="00740747" w14:paraId="5734D438" w14:textId="77777777" w:rsidTr="00740747">
                              <w:tc>
                                <w:tcPr>
                                  <w:tcW w:w="1168" w:type="dxa"/>
                                  <w:tcBorders>
                                    <w:top w:val="nil"/>
                                    <w:left w:val="nil"/>
                                    <w:bottom w:val="nil"/>
                                    <w:right w:val="nil"/>
                                  </w:tcBorders>
                                </w:tcPr>
                                <w:p w14:paraId="02DFB5C6"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Porsi Saham</w:t>
                                  </w:r>
                                </w:p>
                              </w:tc>
                              <w:tc>
                                <w:tcPr>
                                  <w:tcW w:w="2693" w:type="dxa"/>
                                  <w:tcBorders>
                                    <w:top w:val="nil"/>
                                    <w:left w:val="nil"/>
                                    <w:bottom w:val="nil"/>
                                    <w:right w:val="nil"/>
                                  </w:tcBorders>
                                  <w:vAlign w:val="center"/>
                                </w:tcPr>
                                <w:p w14:paraId="5B4D214E" w14:textId="77777777" w:rsidR="00740747" w:rsidRPr="00740747" w:rsidRDefault="00740747" w:rsidP="00740747">
                                  <w:pPr>
                                    <w:pStyle w:val="NormalWeb"/>
                                    <w:spacing w:before="0" w:beforeAutospacing="0" w:after="0" w:afterAutospacing="0"/>
                                    <w:jc w:val="center"/>
                                    <w:rPr>
                                      <w:color w:val="000000"/>
                                      <w:sz w:val="16"/>
                                      <w:szCs w:val="16"/>
                                    </w:rPr>
                                  </w:pPr>
                                  <w:r>
                                    <w:rPr>
                                      <w:color w:val="000000"/>
                                      <w:sz w:val="16"/>
                                      <w:szCs w:val="16"/>
                                    </w:rPr>
                                    <w:t>Melihat porsi saham yang dimiliki</w:t>
                                  </w:r>
                                </w:p>
                              </w:tc>
                              <w:tc>
                                <w:tcPr>
                                  <w:tcW w:w="993" w:type="dxa"/>
                                  <w:tcBorders>
                                    <w:top w:val="nil"/>
                                    <w:left w:val="nil"/>
                                    <w:bottom w:val="nil"/>
                                    <w:right w:val="nil"/>
                                  </w:tcBorders>
                                  <w:vAlign w:val="center"/>
                                </w:tcPr>
                                <w:p w14:paraId="390385E7"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Sesuai</w:t>
                                  </w:r>
                                </w:p>
                              </w:tc>
                            </w:tr>
                            <w:tr w:rsidR="00740747" w14:paraId="2E92FA8A" w14:textId="77777777" w:rsidTr="00740747">
                              <w:tc>
                                <w:tcPr>
                                  <w:tcW w:w="1168" w:type="dxa"/>
                                  <w:tcBorders>
                                    <w:top w:val="nil"/>
                                    <w:left w:val="nil"/>
                                    <w:bottom w:val="nil"/>
                                    <w:right w:val="nil"/>
                                  </w:tcBorders>
                                </w:tcPr>
                                <w:p w14:paraId="20BE585D" w14:textId="77777777" w:rsidR="00740747"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4150B077" w14:textId="77777777" w:rsidR="00740747" w:rsidRDefault="00740747" w:rsidP="00740747">
                                  <w:pPr>
                                    <w:pStyle w:val="NormalWeb"/>
                                    <w:spacing w:before="0" w:beforeAutospacing="0" w:after="0" w:afterAutospacing="0"/>
                                    <w:jc w:val="center"/>
                                    <w:rPr>
                                      <w:color w:val="000000"/>
                                      <w:sz w:val="16"/>
                                      <w:szCs w:val="16"/>
                                    </w:rPr>
                                  </w:pPr>
                                  <w:r>
                                    <w:rPr>
                                      <w:color w:val="000000"/>
                                      <w:sz w:val="16"/>
                                      <w:szCs w:val="16"/>
                                    </w:rPr>
                                    <w:t>Melihat perkiraan deviden yang akan didapat</w:t>
                                  </w:r>
                                </w:p>
                              </w:tc>
                              <w:tc>
                                <w:tcPr>
                                  <w:tcW w:w="993" w:type="dxa"/>
                                  <w:tcBorders>
                                    <w:top w:val="nil"/>
                                    <w:left w:val="nil"/>
                                    <w:bottom w:val="nil"/>
                                    <w:right w:val="nil"/>
                                  </w:tcBorders>
                                  <w:vAlign w:val="center"/>
                                </w:tcPr>
                                <w:p w14:paraId="4F8EA669" w14:textId="77777777" w:rsidR="00740747" w:rsidRDefault="00740747" w:rsidP="00B756AC">
                                  <w:pPr>
                                    <w:pStyle w:val="NormalWeb"/>
                                    <w:spacing w:before="0" w:beforeAutospacing="0" w:after="0" w:afterAutospacing="0"/>
                                    <w:jc w:val="center"/>
                                    <w:rPr>
                                      <w:color w:val="000000"/>
                                      <w:sz w:val="16"/>
                                      <w:szCs w:val="16"/>
                                    </w:rPr>
                                  </w:pPr>
                                  <w:r>
                                    <w:rPr>
                                      <w:color w:val="000000"/>
                                      <w:sz w:val="16"/>
                                      <w:szCs w:val="16"/>
                                    </w:rPr>
                                    <w:t>Sesuai</w:t>
                                  </w:r>
                                </w:p>
                              </w:tc>
                            </w:tr>
                            <w:tr w:rsidR="00740747" w14:paraId="28980D80" w14:textId="77777777" w:rsidTr="00740747">
                              <w:tc>
                                <w:tcPr>
                                  <w:tcW w:w="1168" w:type="dxa"/>
                                  <w:tcBorders>
                                    <w:top w:val="nil"/>
                                    <w:left w:val="nil"/>
                                    <w:bottom w:val="nil"/>
                                    <w:right w:val="nil"/>
                                  </w:tcBorders>
                                </w:tcPr>
                                <w:p w14:paraId="57A2454A"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07491AD4"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1A96DC8F"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14A4B6CD" w14:textId="77777777" w:rsidTr="00740747">
                              <w:tc>
                                <w:tcPr>
                                  <w:tcW w:w="1168" w:type="dxa"/>
                                  <w:tcBorders>
                                    <w:top w:val="nil"/>
                                    <w:left w:val="nil"/>
                                    <w:bottom w:val="nil"/>
                                    <w:right w:val="nil"/>
                                  </w:tcBorders>
                                </w:tcPr>
                                <w:p w14:paraId="6C4AC023"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0AB9FA5A"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1BC5F716"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480D9996" w14:textId="77777777" w:rsidTr="00740747">
                              <w:tc>
                                <w:tcPr>
                                  <w:tcW w:w="1168" w:type="dxa"/>
                                  <w:tcBorders>
                                    <w:top w:val="nil"/>
                                    <w:left w:val="nil"/>
                                    <w:bottom w:val="nil"/>
                                    <w:right w:val="nil"/>
                                  </w:tcBorders>
                                </w:tcPr>
                                <w:p w14:paraId="0E05859B" w14:textId="77777777" w:rsidR="00740747" w:rsidRPr="00B756AC" w:rsidRDefault="00740747" w:rsidP="00B756AC">
                                  <w:pPr>
                                    <w:pStyle w:val="NormalWeb"/>
                                    <w:spacing w:before="0" w:beforeAutospacing="0" w:after="0" w:afterAutospacing="0"/>
                                    <w:jc w:val="center"/>
                                    <w:rPr>
                                      <w:sz w:val="16"/>
                                      <w:szCs w:val="16"/>
                                    </w:rPr>
                                  </w:pPr>
                                </w:p>
                              </w:tc>
                              <w:tc>
                                <w:tcPr>
                                  <w:tcW w:w="2693" w:type="dxa"/>
                                  <w:tcBorders>
                                    <w:top w:val="nil"/>
                                    <w:left w:val="nil"/>
                                    <w:bottom w:val="nil"/>
                                    <w:right w:val="nil"/>
                                  </w:tcBorders>
                                  <w:vAlign w:val="center"/>
                                </w:tcPr>
                                <w:p w14:paraId="04E34874" w14:textId="77777777" w:rsidR="00740747" w:rsidRPr="00B756AC" w:rsidRDefault="00740747" w:rsidP="00B756AC">
                                  <w:pPr>
                                    <w:pStyle w:val="NormalWeb"/>
                                    <w:spacing w:before="0" w:beforeAutospacing="0" w:after="0" w:afterAutospacing="0"/>
                                    <w:jc w:val="center"/>
                                    <w:rPr>
                                      <w:sz w:val="16"/>
                                      <w:szCs w:val="16"/>
                                    </w:rPr>
                                  </w:pPr>
                                </w:p>
                              </w:tc>
                              <w:tc>
                                <w:tcPr>
                                  <w:tcW w:w="993" w:type="dxa"/>
                                  <w:tcBorders>
                                    <w:top w:val="nil"/>
                                    <w:left w:val="nil"/>
                                    <w:bottom w:val="nil"/>
                                    <w:right w:val="nil"/>
                                  </w:tcBorders>
                                  <w:vAlign w:val="center"/>
                                </w:tcPr>
                                <w:p w14:paraId="1E5F4603" w14:textId="77777777" w:rsidR="00740747" w:rsidRPr="00B756AC" w:rsidRDefault="00740747" w:rsidP="00B756AC">
                                  <w:pPr>
                                    <w:pStyle w:val="NormalWeb"/>
                                    <w:spacing w:before="0" w:beforeAutospacing="0" w:after="0" w:afterAutospacing="0"/>
                                    <w:jc w:val="center"/>
                                    <w:rPr>
                                      <w:sz w:val="16"/>
                                      <w:szCs w:val="16"/>
                                    </w:rPr>
                                  </w:pPr>
                                </w:p>
                              </w:tc>
                            </w:tr>
                          </w:tbl>
                          <w:p w14:paraId="4CC9E7AF" w14:textId="77777777" w:rsidR="00740747" w:rsidRDefault="00740747" w:rsidP="00740747">
                            <w:pPr>
                              <w:pStyle w:val="FootnoteText"/>
                            </w:pPr>
                          </w:p>
                          <w:p w14:paraId="78C9F665" w14:textId="77777777" w:rsidR="00740747" w:rsidRDefault="00740747" w:rsidP="00740747"/>
                        </w:txbxContent>
                      </wps:txbx>
                      <wps:bodyPr rot="0" vert="horz" wrap="square" lIns="0" tIns="0" rIns="0" bIns="0" anchor="t" anchorCtr="0" upright="1">
                        <a:noAutofit/>
                      </wps:bodyPr>
                    </wps:wsp>
                  </a:graphicData>
                </a:graphic>
              </wp:inline>
            </w:drawing>
          </mc:Choice>
          <mc:Fallback>
            <w:pict>
              <v:shape w14:anchorId="71C62927" id="_x0000_s1040" type="#_x0000_t202" style="width:242.5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" stroked="f">
                <v:textbox inset="0,0,0,0">
                  <w:txbxContent>
                    <w:p w14:paraId="32FBDF2F" w14:textId="77777777" w:rsidR="00740747" w:rsidRDefault="00740747" w:rsidP="00740747">
                      <w:pPr>
                        <w:pStyle w:val="TableTitle"/>
                      </w:pPr>
                      <w:r>
                        <w:t>Tabel V</w:t>
                      </w:r>
                    </w:p>
                    <w:p w14:paraId="03ADD230" w14:textId="77777777" w:rsidR="00740747" w:rsidRDefault="00740747" w:rsidP="00740747">
                      <w:pPr>
                        <w:pStyle w:val="TableTitle"/>
                      </w:pPr>
                      <w:r w:rsidRPr="00B756AC">
                        <w:t xml:space="preserve">Tabel </w:t>
                      </w:r>
                      <w:r>
                        <w:t>uji coba fitur STAKEHOLDER</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2693"/>
                        <w:gridCol w:w="993"/>
                      </w:tblGrid>
                      <w:tr w:rsidR="00740747" w14:paraId="79A9D1BA" w14:textId="77777777" w:rsidTr="00740747">
                        <w:trPr>
                          <w:trHeight w:val="440"/>
                        </w:trPr>
                        <w:tc>
                          <w:tcPr>
                            <w:tcW w:w="1168" w:type="dxa"/>
                            <w:tcBorders>
                              <w:top w:val="double" w:sz="6" w:space="0" w:color="auto"/>
                              <w:left w:val="nil"/>
                              <w:bottom w:val="single" w:sz="6" w:space="0" w:color="auto"/>
                              <w:right w:val="nil"/>
                            </w:tcBorders>
                            <w:vAlign w:val="center"/>
                          </w:tcPr>
                          <w:p w14:paraId="3E65332F" w14:textId="77777777" w:rsidR="00740747" w:rsidRDefault="00740747">
                            <w:pPr>
                              <w:jc w:val="center"/>
                              <w:rPr>
                                <w:sz w:val="16"/>
                                <w:szCs w:val="16"/>
                              </w:rPr>
                            </w:pPr>
                            <w:r>
                              <w:rPr>
                                <w:sz w:val="16"/>
                                <w:szCs w:val="16"/>
                              </w:rPr>
                              <w:t>Fitur</w:t>
                            </w:r>
                          </w:p>
                        </w:tc>
                        <w:tc>
                          <w:tcPr>
                            <w:tcW w:w="2693" w:type="dxa"/>
                            <w:tcBorders>
                              <w:top w:val="double" w:sz="6" w:space="0" w:color="auto"/>
                              <w:left w:val="nil"/>
                              <w:bottom w:val="single" w:sz="6" w:space="0" w:color="auto"/>
                              <w:right w:val="nil"/>
                            </w:tcBorders>
                            <w:vAlign w:val="center"/>
                          </w:tcPr>
                          <w:p w14:paraId="4B69714F" w14:textId="77777777" w:rsidR="00740747" w:rsidRDefault="00740747">
                            <w:pPr>
                              <w:pStyle w:val="TableTitle"/>
                              <w:rPr>
                                <w:smallCaps w:val="0"/>
                              </w:rPr>
                            </w:pPr>
                            <w:r>
                              <w:rPr>
                                <w:smallCaps w:val="0"/>
                              </w:rPr>
                              <w:t>Harapan</w:t>
                            </w:r>
                          </w:p>
                        </w:tc>
                        <w:tc>
                          <w:tcPr>
                            <w:tcW w:w="993" w:type="dxa"/>
                            <w:tcBorders>
                              <w:top w:val="double" w:sz="6" w:space="0" w:color="auto"/>
                              <w:left w:val="nil"/>
                              <w:bottom w:val="single" w:sz="6" w:space="0" w:color="auto"/>
                              <w:right w:val="nil"/>
                            </w:tcBorders>
                            <w:vAlign w:val="center"/>
                          </w:tcPr>
                          <w:p w14:paraId="272CB85F" w14:textId="77777777" w:rsidR="00740747" w:rsidRPr="007903E1" w:rsidRDefault="00740747">
                            <w:pPr>
                              <w:jc w:val="center"/>
                              <w:rPr>
                                <w:bCs/>
                                <w:sz w:val="16"/>
                                <w:szCs w:val="16"/>
                              </w:rPr>
                            </w:pPr>
                            <w:r>
                              <w:rPr>
                                <w:bCs/>
                                <w:sz w:val="16"/>
                                <w:szCs w:val="16"/>
                              </w:rPr>
                              <w:t>Hasil</w:t>
                            </w:r>
                          </w:p>
                        </w:tc>
                      </w:tr>
                      <w:tr w:rsidR="00740747" w14:paraId="5734D438" w14:textId="77777777" w:rsidTr="00740747">
                        <w:tc>
                          <w:tcPr>
                            <w:tcW w:w="1168" w:type="dxa"/>
                            <w:tcBorders>
                              <w:top w:val="nil"/>
                              <w:left w:val="nil"/>
                              <w:bottom w:val="nil"/>
                              <w:right w:val="nil"/>
                            </w:tcBorders>
                          </w:tcPr>
                          <w:p w14:paraId="02DFB5C6"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Porsi Saham</w:t>
                            </w:r>
                          </w:p>
                        </w:tc>
                        <w:tc>
                          <w:tcPr>
                            <w:tcW w:w="2693" w:type="dxa"/>
                            <w:tcBorders>
                              <w:top w:val="nil"/>
                              <w:left w:val="nil"/>
                              <w:bottom w:val="nil"/>
                              <w:right w:val="nil"/>
                            </w:tcBorders>
                            <w:vAlign w:val="center"/>
                          </w:tcPr>
                          <w:p w14:paraId="5B4D214E" w14:textId="77777777" w:rsidR="00740747" w:rsidRPr="00740747" w:rsidRDefault="00740747" w:rsidP="00740747">
                            <w:pPr>
                              <w:pStyle w:val="NormalWeb"/>
                              <w:spacing w:before="0" w:beforeAutospacing="0" w:after="0" w:afterAutospacing="0"/>
                              <w:jc w:val="center"/>
                              <w:rPr>
                                <w:color w:val="000000"/>
                                <w:sz w:val="16"/>
                                <w:szCs w:val="16"/>
                              </w:rPr>
                            </w:pPr>
                            <w:r>
                              <w:rPr>
                                <w:color w:val="000000"/>
                                <w:sz w:val="16"/>
                                <w:szCs w:val="16"/>
                              </w:rPr>
                              <w:t>Melihat porsi saham yang dimiliki</w:t>
                            </w:r>
                          </w:p>
                        </w:tc>
                        <w:tc>
                          <w:tcPr>
                            <w:tcW w:w="993" w:type="dxa"/>
                            <w:tcBorders>
                              <w:top w:val="nil"/>
                              <w:left w:val="nil"/>
                              <w:bottom w:val="nil"/>
                              <w:right w:val="nil"/>
                            </w:tcBorders>
                            <w:vAlign w:val="center"/>
                          </w:tcPr>
                          <w:p w14:paraId="390385E7"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Sesuai</w:t>
                            </w:r>
                          </w:p>
                        </w:tc>
                      </w:tr>
                      <w:tr w:rsidR="00740747" w14:paraId="2E92FA8A" w14:textId="77777777" w:rsidTr="00740747">
                        <w:tc>
                          <w:tcPr>
                            <w:tcW w:w="1168" w:type="dxa"/>
                            <w:tcBorders>
                              <w:top w:val="nil"/>
                              <w:left w:val="nil"/>
                              <w:bottom w:val="nil"/>
                              <w:right w:val="nil"/>
                            </w:tcBorders>
                          </w:tcPr>
                          <w:p w14:paraId="20BE585D" w14:textId="77777777" w:rsidR="00740747"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4150B077" w14:textId="77777777" w:rsidR="00740747" w:rsidRDefault="00740747" w:rsidP="00740747">
                            <w:pPr>
                              <w:pStyle w:val="NormalWeb"/>
                              <w:spacing w:before="0" w:beforeAutospacing="0" w:after="0" w:afterAutospacing="0"/>
                              <w:jc w:val="center"/>
                              <w:rPr>
                                <w:color w:val="000000"/>
                                <w:sz w:val="16"/>
                                <w:szCs w:val="16"/>
                              </w:rPr>
                            </w:pPr>
                            <w:r>
                              <w:rPr>
                                <w:color w:val="000000"/>
                                <w:sz w:val="16"/>
                                <w:szCs w:val="16"/>
                              </w:rPr>
                              <w:t>Melihat perkiraan deviden yang akan didapat</w:t>
                            </w:r>
                          </w:p>
                        </w:tc>
                        <w:tc>
                          <w:tcPr>
                            <w:tcW w:w="993" w:type="dxa"/>
                            <w:tcBorders>
                              <w:top w:val="nil"/>
                              <w:left w:val="nil"/>
                              <w:bottom w:val="nil"/>
                              <w:right w:val="nil"/>
                            </w:tcBorders>
                            <w:vAlign w:val="center"/>
                          </w:tcPr>
                          <w:p w14:paraId="4F8EA669" w14:textId="77777777" w:rsidR="00740747" w:rsidRDefault="00740747" w:rsidP="00B756AC">
                            <w:pPr>
                              <w:pStyle w:val="NormalWeb"/>
                              <w:spacing w:before="0" w:beforeAutospacing="0" w:after="0" w:afterAutospacing="0"/>
                              <w:jc w:val="center"/>
                              <w:rPr>
                                <w:color w:val="000000"/>
                                <w:sz w:val="16"/>
                                <w:szCs w:val="16"/>
                              </w:rPr>
                            </w:pPr>
                            <w:r>
                              <w:rPr>
                                <w:color w:val="000000"/>
                                <w:sz w:val="16"/>
                                <w:szCs w:val="16"/>
                              </w:rPr>
                              <w:t>Sesuai</w:t>
                            </w:r>
                          </w:p>
                        </w:tc>
                      </w:tr>
                      <w:tr w:rsidR="00740747" w14:paraId="28980D80" w14:textId="77777777" w:rsidTr="00740747">
                        <w:tc>
                          <w:tcPr>
                            <w:tcW w:w="1168" w:type="dxa"/>
                            <w:tcBorders>
                              <w:top w:val="nil"/>
                              <w:left w:val="nil"/>
                              <w:bottom w:val="nil"/>
                              <w:right w:val="nil"/>
                            </w:tcBorders>
                          </w:tcPr>
                          <w:p w14:paraId="57A2454A"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07491AD4"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1A96DC8F"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14A4B6CD" w14:textId="77777777" w:rsidTr="00740747">
                        <w:tc>
                          <w:tcPr>
                            <w:tcW w:w="1168" w:type="dxa"/>
                            <w:tcBorders>
                              <w:top w:val="nil"/>
                              <w:left w:val="nil"/>
                              <w:bottom w:val="nil"/>
                              <w:right w:val="nil"/>
                            </w:tcBorders>
                          </w:tcPr>
                          <w:p w14:paraId="6C4AC023"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0AB9FA5A"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1BC5F716"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480D9996" w14:textId="77777777" w:rsidTr="00740747">
                        <w:tc>
                          <w:tcPr>
                            <w:tcW w:w="1168" w:type="dxa"/>
                            <w:tcBorders>
                              <w:top w:val="nil"/>
                              <w:left w:val="nil"/>
                              <w:bottom w:val="nil"/>
                              <w:right w:val="nil"/>
                            </w:tcBorders>
                          </w:tcPr>
                          <w:p w14:paraId="0E05859B" w14:textId="77777777" w:rsidR="00740747" w:rsidRPr="00B756AC" w:rsidRDefault="00740747" w:rsidP="00B756AC">
                            <w:pPr>
                              <w:pStyle w:val="NormalWeb"/>
                              <w:spacing w:before="0" w:beforeAutospacing="0" w:after="0" w:afterAutospacing="0"/>
                              <w:jc w:val="center"/>
                              <w:rPr>
                                <w:sz w:val="16"/>
                                <w:szCs w:val="16"/>
                              </w:rPr>
                            </w:pPr>
                          </w:p>
                        </w:tc>
                        <w:tc>
                          <w:tcPr>
                            <w:tcW w:w="2693" w:type="dxa"/>
                            <w:tcBorders>
                              <w:top w:val="nil"/>
                              <w:left w:val="nil"/>
                              <w:bottom w:val="nil"/>
                              <w:right w:val="nil"/>
                            </w:tcBorders>
                            <w:vAlign w:val="center"/>
                          </w:tcPr>
                          <w:p w14:paraId="04E34874" w14:textId="77777777" w:rsidR="00740747" w:rsidRPr="00B756AC" w:rsidRDefault="00740747" w:rsidP="00B756AC">
                            <w:pPr>
                              <w:pStyle w:val="NormalWeb"/>
                              <w:spacing w:before="0" w:beforeAutospacing="0" w:after="0" w:afterAutospacing="0"/>
                              <w:jc w:val="center"/>
                              <w:rPr>
                                <w:sz w:val="16"/>
                                <w:szCs w:val="16"/>
                              </w:rPr>
                            </w:pPr>
                          </w:p>
                        </w:tc>
                        <w:tc>
                          <w:tcPr>
                            <w:tcW w:w="993" w:type="dxa"/>
                            <w:tcBorders>
                              <w:top w:val="nil"/>
                              <w:left w:val="nil"/>
                              <w:bottom w:val="nil"/>
                              <w:right w:val="nil"/>
                            </w:tcBorders>
                            <w:vAlign w:val="center"/>
                          </w:tcPr>
                          <w:p w14:paraId="1E5F4603" w14:textId="77777777" w:rsidR="00740747" w:rsidRPr="00B756AC" w:rsidRDefault="00740747" w:rsidP="00B756AC">
                            <w:pPr>
                              <w:pStyle w:val="NormalWeb"/>
                              <w:spacing w:before="0" w:beforeAutospacing="0" w:after="0" w:afterAutospacing="0"/>
                              <w:jc w:val="center"/>
                              <w:rPr>
                                <w:sz w:val="16"/>
                                <w:szCs w:val="16"/>
                              </w:rPr>
                            </w:pPr>
                          </w:p>
                        </w:tc>
                      </w:tr>
                    </w:tbl>
                    <w:p w14:paraId="4CC9E7AF" w14:textId="77777777" w:rsidR="00740747" w:rsidRDefault="00740747" w:rsidP="00740747">
                      <w:pPr>
                        <w:pStyle w:val="FootnoteText"/>
                      </w:pPr>
                    </w:p>
                    <w:p w14:paraId="78C9F665" w14:textId="77777777" w:rsidR="00740747" w:rsidRDefault="00740747" w:rsidP="00740747"/>
                  </w:txbxContent>
                </v:textbox>
                <w10:anchorlock/>
              </v:shape>
            </w:pict>
          </mc:Fallback>
        </mc:AlternateContent>
      </w:r>
    </w:p>
    <w:p w14:paraId="744D5212" w14:textId="77777777" w:rsidR="006F3A1C" w:rsidRDefault="006F3A1C" w:rsidP="006F3A1C">
      <w:pPr>
        <w:pStyle w:val="Text"/>
        <w:ind w:left="562" w:firstLine="0"/>
      </w:pPr>
    </w:p>
    <w:p w14:paraId="55527925" w14:textId="77777777" w:rsidR="006F3A1C" w:rsidRDefault="006F3A1C" w:rsidP="006F3A1C">
      <w:pPr>
        <w:pStyle w:val="Text"/>
        <w:ind w:firstLine="144"/>
      </w:pPr>
      <w:r w:rsidRPr="006F3A1C">
        <w:t>Tabel ini menunjukan fitur – fitur yang diuji coba pada bagian stakeholder secara keseluruhan. Setiap fitur telah diuji coba dan hasilnya ditampilkan dalam tabel ini pada kolom hasil. Hasilnya semuanya baik semua fitur bekerja dengan baik</w:t>
      </w:r>
      <w:r>
        <w:t>.</w:t>
      </w:r>
    </w:p>
    <w:p w14:paraId="57FE5CFA" w14:textId="77777777" w:rsidR="00B756AC" w:rsidRDefault="00B756AC" w:rsidP="00B756AC">
      <w:pPr>
        <w:pStyle w:val="Text"/>
        <w:numPr>
          <w:ilvl w:val="0"/>
          <w:numId w:val="46"/>
        </w:numPr>
      </w:pPr>
      <w:r>
        <w:t>Uji Coba Fungsionalitas Fitur Customer</w:t>
      </w:r>
    </w:p>
    <w:p w14:paraId="5441C92C" w14:textId="77777777" w:rsidR="006F3A1C" w:rsidRDefault="006F3A1C" w:rsidP="006F3A1C">
      <w:pPr>
        <w:pStyle w:val="Text"/>
        <w:ind w:firstLine="144"/>
      </w:pPr>
      <w:r w:rsidRPr="006F3A1C">
        <w:t>Customer dapat melakukan pendaftaran ke website, melihat produk, membuat pembelian, pembayaran dan fungsi lainnya. Uji coba untuk masing-masing fitur akan dimasukkan ke dalam tabel. Tabel akan berisi fitur, harapan uji coba, dan hasil dari uji coba.</w:t>
      </w:r>
    </w:p>
    <w:p w14:paraId="7ACF7B77" w14:textId="77777777" w:rsidR="006F3A1C" w:rsidRDefault="006F3A1C" w:rsidP="006F3A1C">
      <w:pPr>
        <w:pStyle w:val="Text"/>
        <w:ind w:left="562" w:firstLine="0"/>
      </w:pPr>
    </w:p>
    <w:p w14:paraId="04C0864F" w14:textId="77777777" w:rsidR="00B756AC" w:rsidRDefault="00740747" w:rsidP="00B756AC">
      <w:pPr>
        <w:pStyle w:val="Text"/>
        <w:ind w:left="202" w:firstLine="0"/>
      </w:pPr>
      <w:r>
        <w:rPr>
          <w:noProof/>
          <w:lang w:eastAsia="zh-TW"/>
        </w:rPr>
        <mc:AlternateContent>
          <mc:Choice Requires="wps">
            <w:drawing>
              <wp:inline distT="0" distB="0" distL="0" distR="0" wp14:anchorId="7329CAEA" wp14:editId="255A5FF5">
                <wp:extent cx="3079750" cy="1841500"/>
                <wp:effectExtent l="0" t="0" r="6350" b="6350"/>
                <wp:docPr id="2119778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84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94DE1" w14:textId="77777777" w:rsidR="00740747" w:rsidRDefault="00740747" w:rsidP="00740747">
                            <w:pPr>
                              <w:pStyle w:val="TableTitle"/>
                            </w:pPr>
                            <w:r>
                              <w:t>Tabel VI</w:t>
                            </w:r>
                          </w:p>
                          <w:p w14:paraId="495D5DEB" w14:textId="77777777" w:rsidR="00740747" w:rsidRDefault="00740747" w:rsidP="00740747">
                            <w:pPr>
                              <w:pStyle w:val="TableTitle"/>
                            </w:pPr>
                            <w:r w:rsidRPr="00B756AC">
                              <w:t xml:space="preserve">Tabel </w:t>
                            </w:r>
                            <w:r>
                              <w:t>uji coba fitur customer</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2693"/>
                              <w:gridCol w:w="993"/>
                            </w:tblGrid>
                            <w:tr w:rsidR="00740747" w14:paraId="367E959B" w14:textId="77777777" w:rsidTr="00740747">
                              <w:trPr>
                                <w:trHeight w:val="440"/>
                              </w:trPr>
                              <w:tc>
                                <w:tcPr>
                                  <w:tcW w:w="1168" w:type="dxa"/>
                                  <w:tcBorders>
                                    <w:top w:val="double" w:sz="6" w:space="0" w:color="auto"/>
                                    <w:left w:val="nil"/>
                                    <w:bottom w:val="single" w:sz="6" w:space="0" w:color="auto"/>
                                    <w:right w:val="nil"/>
                                  </w:tcBorders>
                                  <w:vAlign w:val="center"/>
                                </w:tcPr>
                                <w:p w14:paraId="1DE8EE85" w14:textId="77777777" w:rsidR="00740747" w:rsidRDefault="00740747">
                                  <w:pPr>
                                    <w:jc w:val="center"/>
                                    <w:rPr>
                                      <w:sz w:val="16"/>
                                      <w:szCs w:val="16"/>
                                    </w:rPr>
                                  </w:pPr>
                                  <w:r>
                                    <w:rPr>
                                      <w:sz w:val="16"/>
                                      <w:szCs w:val="16"/>
                                    </w:rPr>
                                    <w:t>Fitur</w:t>
                                  </w:r>
                                </w:p>
                              </w:tc>
                              <w:tc>
                                <w:tcPr>
                                  <w:tcW w:w="2693" w:type="dxa"/>
                                  <w:tcBorders>
                                    <w:top w:val="double" w:sz="6" w:space="0" w:color="auto"/>
                                    <w:left w:val="nil"/>
                                    <w:bottom w:val="single" w:sz="6" w:space="0" w:color="auto"/>
                                    <w:right w:val="nil"/>
                                  </w:tcBorders>
                                  <w:vAlign w:val="center"/>
                                </w:tcPr>
                                <w:p w14:paraId="0C13183F" w14:textId="77777777" w:rsidR="00740747" w:rsidRDefault="00740747">
                                  <w:pPr>
                                    <w:pStyle w:val="TableTitle"/>
                                    <w:rPr>
                                      <w:smallCaps w:val="0"/>
                                    </w:rPr>
                                  </w:pPr>
                                  <w:r>
                                    <w:rPr>
                                      <w:smallCaps w:val="0"/>
                                    </w:rPr>
                                    <w:t>Harapan</w:t>
                                  </w:r>
                                </w:p>
                              </w:tc>
                              <w:tc>
                                <w:tcPr>
                                  <w:tcW w:w="993" w:type="dxa"/>
                                  <w:tcBorders>
                                    <w:top w:val="double" w:sz="6" w:space="0" w:color="auto"/>
                                    <w:left w:val="nil"/>
                                    <w:bottom w:val="single" w:sz="6" w:space="0" w:color="auto"/>
                                    <w:right w:val="nil"/>
                                  </w:tcBorders>
                                  <w:vAlign w:val="center"/>
                                </w:tcPr>
                                <w:p w14:paraId="5395D7A4" w14:textId="77777777" w:rsidR="00740747" w:rsidRPr="007903E1" w:rsidRDefault="00740747">
                                  <w:pPr>
                                    <w:jc w:val="center"/>
                                    <w:rPr>
                                      <w:bCs/>
                                      <w:sz w:val="16"/>
                                      <w:szCs w:val="16"/>
                                    </w:rPr>
                                  </w:pPr>
                                  <w:r>
                                    <w:rPr>
                                      <w:bCs/>
                                      <w:sz w:val="16"/>
                                      <w:szCs w:val="16"/>
                                    </w:rPr>
                                    <w:t>Hasil</w:t>
                                  </w:r>
                                </w:p>
                              </w:tc>
                            </w:tr>
                            <w:tr w:rsidR="00740747" w14:paraId="5FF8CBFF" w14:textId="77777777" w:rsidTr="00740747">
                              <w:tc>
                                <w:tcPr>
                                  <w:tcW w:w="1168" w:type="dxa"/>
                                  <w:tcBorders>
                                    <w:top w:val="nil"/>
                                    <w:left w:val="nil"/>
                                    <w:bottom w:val="nil"/>
                                    <w:right w:val="nil"/>
                                  </w:tcBorders>
                                </w:tcPr>
                                <w:p w14:paraId="313E2BC8"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Login Register</w:t>
                                  </w:r>
                                </w:p>
                              </w:tc>
                              <w:tc>
                                <w:tcPr>
                                  <w:tcW w:w="2693" w:type="dxa"/>
                                  <w:tcBorders>
                                    <w:top w:val="nil"/>
                                    <w:left w:val="nil"/>
                                    <w:bottom w:val="nil"/>
                                    <w:right w:val="nil"/>
                                  </w:tcBorders>
                                  <w:vAlign w:val="center"/>
                                </w:tcPr>
                                <w:p w14:paraId="392274A5"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Dapat melakukan login register dalam website</w:t>
                                  </w:r>
                                </w:p>
                              </w:tc>
                              <w:tc>
                                <w:tcPr>
                                  <w:tcW w:w="993" w:type="dxa"/>
                                  <w:tcBorders>
                                    <w:top w:val="nil"/>
                                    <w:left w:val="nil"/>
                                    <w:bottom w:val="nil"/>
                                    <w:right w:val="nil"/>
                                  </w:tcBorders>
                                  <w:vAlign w:val="center"/>
                                </w:tcPr>
                                <w:p w14:paraId="79E1A160"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Sesuai</w:t>
                                  </w:r>
                                </w:p>
                              </w:tc>
                            </w:tr>
                            <w:tr w:rsidR="00740747" w14:paraId="1C162457" w14:textId="77777777" w:rsidTr="00740747">
                              <w:tc>
                                <w:tcPr>
                                  <w:tcW w:w="1168" w:type="dxa"/>
                                  <w:tcBorders>
                                    <w:top w:val="nil"/>
                                    <w:left w:val="nil"/>
                                    <w:bottom w:val="nil"/>
                                    <w:right w:val="nil"/>
                                  </w:tcBorders>
                                </w:tcPr>
                                <w:p w14:paraId="66B6D3AB"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Produk</w:t>
                                  </w:r>
                                </w:p>
                              </w:tc>
                              <w:tc>
                                <w:tcPr>
                                  <w:tcW w:w="2693" w:type="dxa"/>
                                  <w:tcBorders>
                                    <w:top w:val="nil"/>
                                    <w:left w:val="nil"/>
                                    <w:bottom w:val="nil"/>
                                    <w:right w:val="nil"/>
                                  </w:tcBorders>
                                  <w:vAlign w:val="center"/>
                                </w:tcPr>
                                <w:p w14:paraId="0EE345C1"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Dapat melihat produk dan detail produk</w:t>
                                  </w:r>
                                </w:p>
                              </w:tc>
                              <w:tc>
                                <w:tcPr>
                                  <w:tcW w:w="993" w:type="dxa"/>
                                  <w:tcBorders>
                                    <w:top w:val="nil"/>
                                    <w:left w:val="nil"/>
                                    <w:bottom w:val="nil"/>
                                    <w:right w:val="nil"/>
                                  </w:tcBorders>
                                  <w:vAlign w:val="center"/>
                                </w:tcPr>
                                <w:p w14:paraId="3FF7AF8A"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Sesuai</w:t>
                                  </w:r>
                                </w:p>
                              </w:tc>
                            </w:tr>
                            <w:tr w:rsidR="00740747" w14:paraId="6363AC1B" w14:textId="77777777" w:rsidTr="00740747">
                              <w:tc>
                                <w:tcPr>
                                  <w:tcW w:w="1168" w:type="dxa"/>
                                  <w:tcBorders>
                                    <w:top w:val="nil"/>
                                    <w:left w:val="nil"/>
                                    <w:bottom w:val="nil"/>
                                    <w:right w:val="nil"/>
                                  </w:tcBorders>
                                </w:tcPr>
                                <w:p w14:paraId="187CE3F7"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Transaksi</w:t>
                                  </w:r>
                                </w:p>
                              </w:tc>
                              <w:tc>
                                <w:tcPr>
                                  <w:tcW w:w="2693" w:type="dxa"/>
                                  <w:tcBorders>
                                    <w:top w:val="nil"/>
                                    <w:left w:val="nil"/>
                                    <w:bottom w:val="nil"/>
                                    <w:right w:val="nil"/>
                                  </w:tcBorders>
                                  <w:vAlign w:val="center"/>
                                </w:tcPr>
                                <w:p w14:paraId="0A4243B7" w14:textId="77777777" w:rsidR="006F3A1C" w:rsidRPr="006F3A1C" w:rsidRDefault="00740747" w:rsidP="006F3A1C">
                                  <w:pPr>
                                    <w:pStyle w:val="NormalWeb"/>
                                    <w:spacing w:before="0" w:beforeAutospacing="0" w:after="0" w:afterAutospacing="0"/>
                                    <w:jc w:val="center"/>
                                    <w:rPr>
                                      <w:color w:val="000000"/>
                                      <w:sz w:val="16"/>
                                      <w:szCs w:val="16"/>
                                    </w:rPr>
                                  </w:pPr>
                                  <w:r>
                                    <w:rPr>
                                      <w:color w:val="000000"/>
                                      <w:sz w:val="16"/>
                                      <w:szCs w:val="16"/>
                                    </w:rPr>
                                    <w:t xml:space="preserve">Dapat </w:t>
                                  </w:r>
                                  <w:r w:rsidR="006F3A1C">
                                    <w:rPr>
                                      <w:color w:val="000000"/>
                                      <w:sz w:val="16"/>
                                      <w:szCs w:val="16"/>
                                    </w:rPr>
                                    <w:t>menambah produk ke keranjang dan membuat pembelian</w:t>
                                  </w:r>
                                </w:p>
                              </w:tc>
                              <w:tc>
                                <w:tcPr>
                                  <w:tcW w:w="993" w:type="dxa"/>
                                  <w:tcBorders>
                                    <w:top w:val="nil"/>
                                    <w:left w:val="nil"/>
                                    <w:bottom w:val="nil"/>
                                    <w:right w:val="nil"/>
                                  </w:tcBorders>
                                  <w:vAlign w:val="center"/>
                                </w:tcPr>
                                <w:p w14:paraId="2B2C73D0"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6F3A1C" w14:paraId="2BA11EC1" w14:textId="77777777" w:rsidTr="00740747">
                              <w:tc>
                                <w:tcPr>
                                  <w:tcW w:w="1168" w:type="dxa"/>
                                  <w:tcBorders>
                                    <w:top w:val="nil"/>
                                    <w:left w:val="nil"/>
                                    <w:bottom w:val="nil"/>
                                    <w:right w:val="nil"/>
                                  </w:tcBorders>
                                </w:tcPr>
                                <w:p w14:paraId="01CE74D5" w14:textId="77777777" w:rsidR="006F3A1C" w:rsidRDefault="006F3A1C" w:rsidP="00740747">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6864CDDE" w14:textId="77777777" w:rsidR="006F3A1C" w:rsidRDefault="006F3A1C" w:rsidP="00740747">
                                  <w:pPr>
                                    <w:pStyle w:val="NormalWeb"/>
                                    <w:spacing w:before="0" w:beforeAutospacing="0" w:after="0" w:afterAutospacing="0"/>
                                    <w:jc w:val="center"/>
                                    <w:rPr>
                                      <w:color w:val="000000"/>
                                      <w:sz w:val="16"/>
                                      <w:szCs w:val="16"/>
                                    </w:rPr>
                                  </w:pPr>
                                  <w:r>
                                    <w:rPr>
                                      <w:color w:val="000000"/>
                                      <w:sz w:val="16"/>
                                      <w:szCs w:val="16"/>
                                    </w:rPr>
                                    <w:t>Dapat membuat penawaran pembelian</w:t>
                                  </w:r>
                                </w:p>
                              </w:tc>
                              <w:tc>
                                <w:tcPr>
                                  <w:tcW w:w="993" w:type="dxa"/>
                                  <w:tcBorders>
                                    <w:top w:val="nil"/>
                                    <w:left w:val="nil"/>
                                    <w:bottom w:val="nil"/>
                                    <w:right w:val="nil"/>
                                  </w:tcBorders>
                                  <w:vAlign w:val="center"/>
                                </w:tcPr>
                                <w:p w14:paraId="7E3AAA38" w14:textId="77777777" w:rsidR="006F3A1C" w:rsidRDefault="006F3A1C" w:rsidP="00740747">
                                  <w:pPr>
                                    <w:pStyle w:val="NormalWeb"/>
                                    <w:spacing w:before="0" w:beforeAutospacing="0" w:after="0" w:afterAutospacing="0"/>
                                    <w:jc w:val="center"/>
                                    <w:rPr>
                                      <w:color w:val="000000"/>
                                      <w:sz w:val="16"/>
                                      <w:szCs w:val="16"/>
                                    </w:rPr>
                                  </w:pPr>
                                  <w:r>
                                    <w:rPr>
                                      <w:color w:val="000000"/>
                                      <w:sz w:val="16"/>
                                      <w:szCs w:val="16"/>
                                    </w:rPr>
                                    <w:t>Sesuai</w:t>
                                  </w:r>
                                </w:p>
                              </w:tc>
                            </w:tr>
                            <w:tr w:rsidR="006F3A1C" w14:paraId="1EDBECD3" w14:textId="77777777" w:rsidTr="00740747">
                              <w:tc>
                                <w:tcPr>
                                  <w:tcW w:w="1168" w:type="dxa"/>
                                  <w:tcBorders>
                                    <w:top w:val="nil"/>
                                    <w:left w:val="nil"/>
                                    <w:bottom w:val="nil"/>
                                    <w:right w:val="nil"/>
                                  </w:tcBorders>
                                </w:tcPr>
                                <w:p w14:paraId="5F25A80E" w14:textId="77777777" w:rsidR="006F3A1C" w:rsidRDefault="006F3A1C" w:rsidP="00740747">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42AD080A" w14:textId="77777777" w:rsidR="006F3A1C" w:rsidRDefault="006F3A1C" w:rsidP="00740747">
                                  <w:pPr>
                                    <w:pStyle w:val="NormalWeb"/>
                                    <w:spacing w:before="0" w:beforeAutospacing="0" w:after="0" w:afterAutospacing="0"/>
                                    <w:jc w:val="center"/>
                                    <w:rPr>
                                      <w:color w:val="000000"/>
                                      <w:sz w:val="16"/>
                                      <w:szCs w:val="16"/>
                                    </w:rPr>
                                  </w:pPr>
                                  <w:r>
                                    <w:rPr>
                                      <w:color w:val="000000"/>
                                      <w:sz w:val="16"/>
                                      <w:szCs w:val="16"/>
                                    </w:rPr>
                                    <w:t>Dapat melakukan pembayaran pada website</w:t>
                                  </w:r>
                                </w:p>
                              </w:tc>
                              <w:tc>
                                <w:tcPr>
                                  <w:tcW w:w="993" w:type="dxa"/>
                                  <w:tcBorders>
                                    <w:top w:val="nil"/>
                                    <w:left w:val="nil"/>
                                    <w:bottom w:val="nil"/>
                                    <w:right w:val="nil"/>
                                  </w:tcBorders>
                                  <w:vAlign w:val="center"/>
                                </w:tcPr>
                                <w:p w14:paraId="031A3124" w14:textId="77777777" w:rsidR="006F3A1C" w:rsidRDefault="006F3A1C" w:rsidP="00740747">
                                  <w:pPr>
                                    <w:pStyle w:val="NormalWeb"/>
                                    <w:spacing w:before="0" w:beforeAutospacing="0" w:after="0" w:afterAutospacing="0"/>
                                    <w:jc w:val="center"/>
                                    <w:rPr>
                                      <w:color w:val="000000"/>
                                      <w:sz w:val="16"/>
                                      <w:szCs w:val="16"/>
                                    </w:rPr>
                                  </w:pPr>
                                  <w:r>
                                    <w:rPr>
                                      <w:color w:val="000000"/>
                                      <w:sz w:val="16"/>
                                      <w:szCs w:val="16"/>
                                    </w:rPr>
                                    <w:t>Sesuai</w:t>
                                  </w:r>
                                </w:p>
                              </w:tc>
                            </w:tr>
                            <w:tr w:rsidR="00740747" w14:paraId="555C50B9" w14:textId="77777777" w:rsidTr="00740747">
                              <w:tc>
                                <w:tcPr>
                                  <w:tcW w:w="1168" w:type="dxa"/>
                                  <w:tcBorders>
                                    <w:top w:val="nil"/>
                                    <w:left w:val="nil"/>
                                    <w:bottom w:val="nil"/>
                                    <w:right w:val="nil"/>
                                  </w:tcBorders>
                                </w:tcPr>
                                <w:p w14:paraId="76191DB6"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Service Vulkansir</w:t>
                                  </w:r>
                                </w:p>
                              </w:tc>
                              <w:tc>
                                <w:tcPr>
                                  <w:tcW w:w="2693" w:type="dxa"/>
                                  <w:tcBorders>
                                    <w:top w:val="nil"/>
                                    <w:left w:val="nil"/>
                                    <w:bottom w:val="nil"/>
                                    <w:right w:val="nil"/>
                                  </w:tcBorders>
                                  <w:vAlign w:val="center"/>
                                </w:tcPr>
                                <w:p w14:paraId="3C95D5C4"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 xml:space="preserve">Dapat </w:t>
                                  </w:r>
                                  <w:r w:rsidR="006F3A1C">
                                    <w:rPr>
                                      <w:color w:val="000000"/>
                                      <w:sz w:val="16"/>
                                      <w:szCs w:val="16"/>
                                    </w:rPr>
                                    <w:t>melihat daftar dan status service vulkanisir</w:t>
                                  </w:r>
                                </w:p>
                              </w:tc>
                              <w:tc>
                                <w:tcPr>
                                  <w:tcW w:w="993" w:type="dxa"/>
                                  <w:tcBorders>
                                    <w:top w:val="nil"/>
                                    <w:left w:val="nil"/>
                                    <w:bottom w:val="nil"/>
                                    <w:right w:val="nil"/>
                                  </w:tcBorders>
                                  <w:vAlign w:val="center"/>
                                </w:tcPr>
                                <w:p w14:paraId="5B36836A"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740747" w14:paraId="7DDFB771" w14:textId="77777777" w:rsidTr="00740747">
                              <w:tc>
                                <w:tcPr>
                                  <w:tcW w:w="1168" w:type="dxa"/>
                                  <w:tcBorders>
                                    <w:top w:val="nil"/>
                                    <w:left w:val="nil"/>
                                    <w:bottom w:val="nil"/>
                                    <w:right w:val="nil"/>
                                  </w:tcBorders>
                                </w:tcPr>
                                <w:p w14:paraId="5191B388"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5DA13894"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0D046D3F"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5DF24683" w14:textId="77777777" w:rsidTr="00740747">
                              <w:tc>
                                <w:tcPr>
                                  <w:tcW w:w="1168" w:type="dxa"/>
                                  <w:tcBorders>
                                    <w:top w:val="nil"/>
                                    <w:left w:val="nil"/>
                                    <w:bottom w:val="nil"/>
                                    <w:right w:val="nil"/>
                                  </w:tcBorders>
                                </w:tcPr>
                                <w:p w14:paraId="0A8D54AD"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6AF6369B"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0299B646"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39F8D536" w14:textId="77777777" w:rsidTr="00740747">
                              <w:tc>
                                <w:tcPr>
                                  <w:tcW w:w="1168" w:type="dxa"/>
                                  <w:tcBorders>
                                    <w:top w:val="nil"/>
                                    <w:left w:val="nil"/>
                                    <w:bottom w:val="nil"/>
                                    <w:right w:val="nil"/>
                                  </w:tcBorders>
                                </w:tcPr>
                                <w:p w14:paraId="3287FA71"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259F8C48"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74D567B7" w14:textId="77777777" w:rsidR="00740747" w:rsidRPr="00B756AC" w:rsidRDefault="00740747" w:rsidP="00B756AC">
                                  <w:pPr>
                                    <w:pStyle w:val="NormalWeb"/>
                                    <w:spacing w:before="0" w:beforeAutospacing="0" w:after="0" w:afterAutospacing="0"/>
                                    <w:jc w:val="center"/>
                                    <w:rPr>
                                      <w:color w:val="000000"/>
                                      <w:sz w:val="16"/>
                                      <w:szCs w:val="16"/>
                                    </w:rPr>
                                  </w:pPr>
                                </w:p>
                              </w:tc>
                            </w:tr>
                          </w:tbl>
                          <w:p w14:paraId="1A184AAB" w14:textId="77777777" w:rsidR="00740747" w:rsidRDefault="00740747" w:rsidP="00740747">
                            <w:pPr>
                              <w:pStyle w:val="FootnoteText"/>
                            </w:pPr>
                          </w:p>
                          <w:p w14:paraId="30F531A0" w14:textId="77777777" w:rsidR="00740747" w:rsidRDefault="00740747" w:rsidP="00740747"/>
                        </w:txbxContent>
                      </wps:txbx>
                      <wps:bodyPr rot="0" vert="horz" wrap="square" lIns="0" tIns="0" rIns="0" bIns="0" anchor="t" anchorCtr="0" upright="1">
                        <a:noAutofit/>
                      </wps:bodyPr>
                    </wps:wsp>
                  </a:graphicData>
                </a:graphic>
              </wp:inline>
            </w:drawing>
          </mc:Choice>
          <mc:Fallback>
            <w:pict>
              <v:shape w14:anchorId="7329CAEA" id="_x0000_s1041" type="#_x0000_t202" style="width:242.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" stroked="f">
                <v:textbox inset="0,0,0,0">
                  <w:txbxContent>
                    <w:p w14:paraId="18E94DE1" w14:textId="77777777" w:rsidR="00740747" w:rsidRDefault="00740747" w:rsidP="00740747">
                      <w:pPr>
                        <w:pStyle w:val="TableTitle"/>
                      </w:pPr>
                      <w:r>
                        <w:t>Tabel VI</w:t>
                      </w:r>
                    </w:p>
                    <w:p w14:paraId="495D5DEB" w14:textId="77777777" w:rsidR="00740747" w:rsidRDefault="00740747" w:rsidP="00740747">
                      <w:pPr>
                        <w:pStyle w:val="TableTitle"/>
                      </w:pPr>
                      <w:r w:rsidRPr="00B756AC">
                        <w:t xml:space="preserve">Tabel </w:t>
                      </w:r>
                      <w:r>
                        <w:t>uji coba fitur customer</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168"/>
                        <w:gridCol w:w="2693"/>
                        <w:gridCol w:w="993"/>
                      </w:tblGrid>
                      <w:tr w:rsidR="00740747" w14:paraId="367E959B" w14:textId="77777777" w:rsidTr="00740747">
                        <w:trPr>
                          <w:trHeight w:val="440"/>
                        </w:trPr>
                        <w:tc>
                          <w:tcPr>
                            <w:tcW w:w="1168" w:type="dxa"/>
                            <w:tcBorders>
                              <w:top w:val="double" w:sz="6" w:space="0" w:color="auto"/>
                              <w:left w:val="nil"/>
                              <w:bottom w:val="single" w:sz="6" w:space="0" w:color="auto"/>
                              <w:right w:val="nil"/>
                            </w:tcBorders>
                            <w:vAlign w:val="center"/>
                          </w:tcPr>
                          <w:p w14:paraId="1DE8EE85" w14:textId="77777777" w:rsidR="00740747" w:rsidRDefault="00740747">
                            <w:pPr>
                              <w:jc w:val="center"/>
                              <w:rPr>
                                <w:sz w:val="16"/>
                                <w:szCs w:val="16"/>
                              </w:rPr>
                            </w:pPr>
                            <w:r>
                              <w:rPr>
                                <w:sz w:val="16"/>
                                <w:szCs w:val="16"/>
                              </w:rPr>
                              <w:t>Fitur</w:t>
                            </w:r>
                          </w:p>
                        </w:tc>
                        <w:tc>
                          <w:tcPr>
                            <w:tcW w:w="2693" w:type="dxa"/>
                            <w:tcBorders>
                              <w:top w:val="double" w:sz="6" w:space="0" w:color="auto"/>
                              <w:left w:val="nil"/>
                              <w:bottom w:val="single" w:sz="6" w:space="0" w:color="auto"/>
                              <w:right w:val="nil"/>
                            </w:tcBorders>
                            <w:vAlign w:val="center"/>
                          </w:tcPr>
                          <w:p w14:paraId="0C13183F" w14:textId="77777777" w:rsidR="00740747" w:rsidRDefault="00740747">
                            <w:pPr>
                              <w:pStyle w:val="TableTitle"/>
                              <w:rPr>
                                <w:smallCaps w:val="0"/>
                              </w:rPr>
                            </w:pPr>
                            <w:r>
                              <w:rPr>
                                <w:smallCaps w:val="0"/>
                              </w:rPr>
                              <w:t>Harapan</w:t>
                            </w:r>
                          </w:p>
                        </w:tc>
                        <w:tc>
                          <w:tcPr>
                            <w:tcW w:w="993" w:type="dxa"/>
                            <w:tcBorders>
                              <w:top w:val="double" w:sz="6" w:space="0" w:color="auto"/>
                              <w:left w:val="nil"/>
                              <w:bottom w:val="single" w:sz="6" w:space="0" w:color="auto"/>
                              <w:right w:val="nil"/>
                            </w:tcBorders>
                            <w:vAlign w:val="center"/>
                          </w:tcPr>
                          <w:p w14:paraId="5395D7A4" w14:textId="77777777" w:rsidR="00740747" w:rsidRPr="007903E1" w:rsidRDefault="00740747">
                            <w:pPr>
                              <w:jc w:val="center"/>
                              <w:rPr>
                                <w:bCs/>
                                <w:sz w:val="16"/>
                                <w:szCs w:val="16"/>
                              </w:rPr>
                            </w:pPr>
                            <w:r>
                              <w:rPr>
                                <w:bCs/>
                                <w:sz w:val="16"/>
                                <w:szCs w:val="16"/>
                              </w:rPr>
                              <w:t>Hasil</w:t>
                            </w:r>
                          </w:p>
                        </w:tc>
                      </w:tr>
                      <w:tr w:rsidR="00740747" w14:paraId="5FF8CBFF" w14:textId="77777777" w:rsidTr="00740747">
                        <w:tc>
                          <w:tcPr>
                            <w:tcW w:w="1168" w:type="dxa"/>
                            <w:tcBorders>
                              <w:top w:val="nil"/>
                              <w:left w:val="nil"/>
                              <w:bottom w:val="nil"/>
                              <w:right w:val="nil"/>
                            </w:tcBorders>
                          </w:tcPr>
                          <w:p w14:paraId="313E2BC8"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Login Register</w:t>
                            </w:r>
                          </w:p>
                        </w:tc>
                        <w:tc>
                          <w:tcPr>
                            <w:tcW w:w="2693" w:type="dxa"/>
                            <w:tcBorders>
                              <w:top w:val="nil"/>
                              <w:left w:val="nil"/>
                              <w:bottom w:val="nil"/>
                              <w:right w:val="nil"/>
                            </w:tcBorders>
                            <w:vAlign w:val="center"/>
                          </w:tcPr>
                          <w:p w14:paraId="392274A5"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Dapat melakukan login register dalam website</w:t>
                            </w:r>
                          </w:p>
                        </w:tc>
                        <w:tc>
                          <w:tcPr>
                            <w:tcW w:w="993" w:type="dxa"/>
                            <w:tcBorders>
                              <w:top w:val="nil"/>
                              <w:left w:val="nil"/>
                              <w:bottom w:val="nil"/>
                              <w:right w:val="nil"/>
                            </w:tcBorders>
                            <w:vAlign w:val="center"/>
                          </w:tcPr>
                          <w:p w14:paraId="79E1A160" w14:textId="77777777" w:rsidR="00740747" w:rsidRPr="00B756AC" w:rsidRDefault="00740747" w:rsidP="00B756AC">
                            <w:pPr>
                              <w:pStyle w:val="NormalWeb"/>
                              <w:spacing w:before="0" w:beforeAutospacing="0" w:after="0" w:afterAutospacing="0"/>
                              <w:jc w:val="center"/>
                              <w:rPr>
                                <w:sz w:val="16"/>
                                <w:szCs w:val="16"/>
                              </w:rPr>
                            </w:pPr>
                            <w:r>
                              <w:rPr>
                                <w:color w:val="000000"/>
                                <w:sz w:val="16"/>
                                <w:szCs w:val="16"/>
                              </w:rPr>
                              <w:t>Sesuai</w:t>
                            </w:r>
                          </w:p>
                        </w:tc>
                      </w:tr>
                      <w:tr w:rsidR="00740747" w14:paraId="1C162457" w14:textId="77777777" w:rsidTr="00740747">
                        <w:tc>
                          <w:tcPr>
                            <w:tcW w:w="1168" w:type="dxa"/>
                            <w:tcBorders>
                              <w:top w:val="nil"/>
                              <w:left w:val="nil"/>
                              <w:bottom w:val="nil"/>
                              <w:right w:val="nil"/>
                            </w:tcBorders>
                          </w:tcPr>
                          <w:p w14:paraId="66B6D3AB"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Produk</w:t>
                            </w:r>
                          </w:p>
                        </w:tc>
                        <w:tc>
                          <w:tcPr>
                            <w:tcW w:w="2693" w:type="dxa"/>
                            <w:tcBorders>
                              <w:top w:val="nil"/>
                              <w:left w:val="nil"/>
                              <w:bottom w:val="nil"/>
                              <w:right w:val="nil"/>
                            </w:tcBorders>
                            <w:vAlign w:val="center"/>
                          </w:tcPr>
                          <w:p w14:paraId="0EE345C1"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Dapat melihat produk dan detail produk</w:t>
                            </w:r>
                          </w:p>
                        </w:tc>
                        <w:tc>
                          <w:tcPr>
                            <w:tcW w:w="993" w:type="dxa"/>
                            <w:tcBorders>
                              <w:top w:val="nil"/>
                              <w:left w:val="nil"/>
                              <w:bottom w:val="nil"/>
                              <w:right w:val="nil"/>
                            </w:tcBorders>
                            <w:vAlign w:val="center"/>
                          </w:tcPr>
                          <w:p w14:paraId="3FF7AF8A"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Sesuai</w:t>
                            </w:r>
                          </w:p>
                        </w:tc>
                      </w:tr>
                      <w:tr w:rsidR="00740747" w14:paraId="6363AC1B" w14:textId="77777777" w:rsidTr="00740747">
                        <w:tc>
                          <w:tcPr>
                            <w:tcW w:w="1168" w:type="dxa"/>
                            <w:tcBorders>
                              <w:top w:val="nil"/>
                              <w:left w:val="nil"/>
                              <w:bottom w:val="nil"/>
                              <w:right w:val="nil"/>
                            </w:tcBorders>
                          </w:tcPr>
                          <w:p w14:paraId="187CE3F7"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Transaksi</w:t>
                            </w:r>
                          </w:p>
                        </w:tc>
                        <w:tc>
                          <w:tcPr>
                            <w:tcW w:w="2693" w:type="dxa"/>
                            <w:tcBorders>
                              <w:top w:val="nil"/>
                              <w:left w:val="nil"/>
                              <w:bottom w:val="nil"/>
                              <w:right w:val="nil"/>
                            </w:tcBorders>
                            <w:vAlign w:val="center"/>
                          </w:tcPr>
                          <w:p w14:paraId="0A4243B7" w14:textId="77777777" w:rsidR="006F3A1C" w:rsidRPr="006F3A1C" w:rsidRDefault="00740747" w:rsidP="006F3A1C">
                            <w:pPr>
                              <w:pStyle w:val="NormalWeb"/>
                              <w:spacing w:before="0" w:beforeAutospacing="0" w:after="0" w:afterAutospacing="0"/>
                              <w:jc w:val="center"/>
                              <w:rPr>
                                <w:color w:val="000000"/>
                                <w:sz w:val="16"/>
                                <w:szCs w:val="16"/>
                              </w:rPr>
                            </w:pPr>
                            <w:r>
                              <w:rPr>
                                <w:color w:val="000000"/>
                                <w:sz w:val="16"/>
                                <w:szCs w:val="16"/>
                              </w:rPr>
                              <w:t xml:space="preserve">Dapat </w:t>
                            </w:r>
                            <w:r w:rsidR="006F3A1C">
                              <w:rPr>
                                <w:color w:val="000000"/>
                                <w:sz w:val="16"/>
                                <w:szCs w:val="16"/>
                              </w:rPr>
                              <w:t>menambah produk ke keranjang dan membuat pembelian</w:t>
                            </w:r>
                          </w:p>
                        </w:tc>
                        <w:tc>
                          <w:tcPr>
                            <w:tcW w:w="993" w:type="dxa"/>
                            <w:tcBorders>
                              <w:top w:val="nil"/>
                              <w:left w:val="nil"/>
                              <w:bottom w:val="nil"/>
                              <w:right w:val="nil"/>
                            </w:tcBorders>
                            <w:vAlign w:val="center"/>
                          </w:tcPr>
                          <w:p w14:paraId="2B2C73D0"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6F3A1C" w14:paraId="2BA11EC1" w14:textId="77777777" w:rsidTr="00740747">
                        <w:tc>
                          <w:tcPr>
                            <w:tcW w:w="1168" w:type="dxa"/>
                            <w:tcBorders>
                              <w:top w:val="nil"/>
                              <w:left w:val="nil"/>
                              <w:bottom w:val="nil"/>
                              <w:right w:val="nil"/>
                            </w:tcBorders>
                          </w:tcPr>
                          <w:p w14:paraId="01CE74D5" w14:textId="77777777" w:rsidR="006F3A1C" w:rsidRDefault="006F3A1C" w:rsidP="00740747">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6864CDDE" w14:textId="77777777" w:rsidR="006F3A1C" w:rsidRDefault="006F3A1C" w:rsidP="00740747">
                            <w:pPr>
                              <w:pStyle w:val="NormalWeb"/>
                              <w:spacing w:before="0" w:beforeAutospacing="0" w:after="0" w:afterAutospacing="0"/>
                              <w:jc w:val="center"/>
                              <w:rPr>
                                <w:color w:val="000000"/>
                                <w:sz w:val="16"/>
                                <w:szCs w:val="16"/>
                              </w:rPr>
                            </w:pPr>
                            <w:r>
                              <w:rPr>
                                <w:color w:val="000000"/>
                                <w:sz w:val="16"/>
                                <w:szCs w:val="16"/>
                              </w:rPr>
                              <w:t>Dapat membuat penawaran pembelian</w:t>
                            </w:r>
                          </w:p>
                        </w:tc>
                        <w:tc>
                          <w:tcPr>
                            <w:tcW w:w="993" w:type="dxa"/>
                            <w:tcBorders>
                              <w:top w:val="nil"/>
                              <w:left w:val="nil"/>
                              <w:bottom w:val="nil"/>
                              <w:right w:val="nil"/>
                            </w:tcBorders>
                            <w:vAlign w:val="center"/>
                          </w:tcPr>
                          <w:p w14:paraId="7E3AAA38" w14:textId="77777777" w:rsidR="006F3A1C" w:rsidRDefault="006F3A1C" w:rsidP="00740747">
                            <w:pPr>
                              <w:pStyle w:val="NormalWeb"/>
                              <w:spacing w:before="0" w:beforeAutospacing="0" w:after="0" w:afterAutospacing="0"/>
                              <w:jc w:val="center"/>
                              <w:rPr>
                                <w:color w:val="000000"/>
                                <w:sz w:val="16"/>
                                <w:szCs w:val="16"/>
                              </w:rPr>
                            </w:pPr>
                            <w:r>
                              <w:rPr>
                                <w:color w:val="000000"/>
                                <w:sz w:val="16"/>
                                <w:szCs w:val="16"/>
                              </w:rPr>
                              <w:t>Sesuai</w:t>
                            </w:r>
                          </w:p>
                        </w:tc>
                      </w:tr>
                      <w:tr w:rsidR="006F3A1C" w14:paraId="1EDBECD3" w14:textId="77777777" w:rsidTr="00740747">
                        <w:tc>
                          <w:tcPr>
                            <w:tcW w:w="1168" w:type="dxa"/>
                            <w:tcBorders>
                              <w:top w:val="nil"/>
                              <w:left w:val="nil"/>
                              <w:bottom w:val="nil"/>
                              <w:right w:val="nil"/>
                            </w:tcBorders>
                          </w:tcPr>
                          <w:p w14:paraId="5F25A80E" w14:textId="77777777" w:rsidR="006F3A1C" w:rsidRDefault="006F3A1C" w:rsidP="00740747">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42AD080A" w14:textId="77777777" w:rsidR="006F3A1C" w:rsidRDefault="006F3A1C" w:rsidP="00740747">
                            <w:pPr>
                              <w:pStyle w:val="NormalWeb"/>
                              <w:spacing w:before="0" w:beforeAutospacing="0" w:after="0" w:afterAutospacing="0"/>
                              <w:jc w:val="center"/>
                              <w:rPr>
                                <w:color w:val="000000"/>
                                <w:sz w:val="16"/>
                                <w:szCs w:val="16"/>
                              </w:rPr>
                            </w:pPr>
                            <w:r>
                              <w:rPr>
                                <w:color w:val="000000"/>
                                <w:sz w:val="16"/>
                                <w:szCs w:val="16"/>
                              </w:rPr>
                              <w:t>Dapat melakukan pembayaran pada website</w:t>
                            </w:r>
                          </w:p>
                        </w:tc>
                        <w:tc>
                          <w:tcPr>
                            <w:tcW w:w="993" w:type="dxa"/>
                            <w:tcBorders>
                              <w:top w:val="nil"/>
                              <w:left w:val="nil"/>
                              <w:bottom w:val="nil"/>
                              <w:right w:val="nil"/>
                            </w:tcBorders>
                            <w:vAlign w:val="center"/>
                          </w:tcPr>
                          <w:p w14:paraId="031A3124" w14:textId="77777777" w:rsidR="006F3A1C" w:rsidRDefault="006F3A1C" w:rsidP="00740747">
                            <w:pPr>
                              <w:pStyle w:val="NormalWeb"/>
                              <w:spacing w:before="0" w:beforeAutospacing="0" w:after="0" w:afterAutospacing="0"/>
                              <w:jc w:val="center"/>
                              <w:rPr>
                                <w:color w:val="000000"/>
                                <w:sz w:val="16"/>
                                <w:szCs w:val="16"/>
                              </w:rPr>
                            </w:pPr>
                            <w:r>
                              <w:rPr>
                                <w:color w:val="000000"/>
                                <w:sz w:val="16"/>
                                <w:szCs w:val="16"/>
                              </w:rPr>
                              <w:t>Sesuai</w:t>
                            </w:r>
                          </w:p>
                        </w:tc>
                      </w:tr>
                      <w:tr w:rsidR="00740747" w14:paraId="555C50B9" w14:textId="77777777" w:rsidTr="00740747">
                        <w:tc>
                          <w:tcPr>
                            <w:tcW w:w="1168" w:type="dxa"/>
                            <w:tcBorders>
                              <w:top w:val="nil"/>
                              <w:left w:val="nil"/>
                              <w:bottom w:val="nil"/>
                              <w:right w:val="nil"/>
                            </w:tcBorders>
                          </w:tcPr>
                          <w:p w14:paraId="76191DB6"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Service Vulkansir</w:t>
                            </w:r>
                          </w:p>
                        </w:tc>
                        <w:tc>
                          <w:tcPr>
                            <w:tcW w:w="2693" w:type="dxa"/>
                            <w:tcBorders>
                              <w:top w:val="nil"/>
                              <w:left w:val="nil"/>
                              <w:bottom w:val="nil"/>
                              <w:right w:val="nil"/>
                            </w:tcBorders>
                            <w:vAlign w:val="center"/>
                          </w:tcPr>
                          <w:p w14:paraId="3C95D5C4" w14:textId="77777777" w:rsidR="00740747" w:rsidRPr="00B756AC" w:rsidRDefault="00740747" w:rsidP="00740747">
                            <w:pPr>
                              <w:pStyle w:val="NormalWeb"/>
                              <w:spacing w:before="0" w:beforeAutospacing="0" w:after="0" w:afterAutospacing="0"/>
                              <w:jc w:val="center"/>
                              <w:rPr>
                                <w:sz w:val="16"/>
                                <w:szCs w:val="16"/>
                              </w:rPr>
                            </w:pPr>
                            <w:r>
                              <w:rPr>
                                <w:color w:val="000000"/>
                                <w:sz w:val="16"/>
                                <w:szCs w:val="16"/>
                              </w:rPr>
                              <w:t xml:space="preserve">Dapat </w:t>
                            </w:r>
                            <w:r w:rsidR="006F3A1C">
                              <w:rPr>
                                <w:color w:val="000000"/>
                                <w:sz w:val="16"/>
                                <w:szCs w:val="16"/>
                              </w:rPr>
                              <w:t>melihat daftar dan status service vulkanisir</w:t>
                            </w:r>
                          </w:p>
                        </w:tc>
                        <w:tc>
                          <w:tcPr>
                            <w:tcW w:w="993" w:type="dxa"/>
                            <w:tcBorders>
                              <w:top w:val="nil"/>
                              <w:left w:val="nil"/>
                              <w:bottom w:val="nil"/>
                              <w:right w:val="nil"/>
                            </w:tcBorders>
                            <w:vAlign w:val="center"/>
                          </w:tcPr>
                          <w:p w14:paraId="5B36836A" w14:textId="77777777" w:rsidR="00740747" w:rsidRPr="00B756AC" w:rsidRDefault="00740747" w:rsidP="00740747">
                            <w:pPr>
                              <w:pStyle w:val="NormalWeb"/>
                              <w:spacing w:before="0" w:beforeAutospacing="0" w:after="0" w:afterAutospacing="0"/>
                              <w:jc w:val="center"/>
                              <w:rPr>
                                <w:color w:val="000000"/>
                                <w:sz w:val="16"/>
                                <w:szCs w:val="16"/>
                              </w:rPr>
                            </w:pPr>
                            <w:r>
                              <w:rPr>
                                <w:color w:val="000000"/>
                                <w:sz w:val="16"/>
                                <w:szCs w:val="16"/>
                              </w:rPr>
                              <w:t>Sesuai</w:t>
                            </w:r>
                          </w:p>
                        </w:tc>
                      </w:tr>
                      <w:tr w:rsidR="00740747" w14:paraId="7DDFB771" w14:textId="77777777" w:rsidTr="00740747">
                        <w:tc>
                          <w:tcPr>
                            <w:tcW w:w="1168" w:type="dxa"/>
                            <w:tcBorders>
                              <w:top w:val="nil"/>
                              <w:left w:val="nil"/>
                              <w:bottom w:val="nil"/>
                              <w:right w:val="nil"/>
                            </w:tcBorders>
                          </w:tcPr>
                          <w:p w14:paraId="5191B388"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5DA13894"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0D046D3F"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5DF24683" w14:textId="77777777" w:rsidTr="00740747">
                        <w:tc>
                          <w:tcPr>
                            <w:tcW w:w="1168" w:type="dxa"/>
                            <w:tcBorders>
                              <w:top w:val="nil"/>
                              <w:left w:val="nil"/>
                              <w:bottom w:val="nil"/>
                              <w:right w:val="nil"/>
                            </w:tcBorders>
                          </w:tcPr>
                          <w:p w14:paraId="0A8D54AD"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6AF6369B"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0299B646" w14:textId="77777777" w:rsidR="00740747" w:rsidRPr="00B756AC" w:rsidRDefault="00740747" w:rsidP="00B756AC">
                            <w:pPr>
                              <w:pStyle w:val="NormalWeb"/>
                              <w:spacing w:before="0" w:beforeAutospacing="0" w:after="0" w:afterAutospacing="0"/>
                              <w:jc w:val="center"/>
                              <w:rPr>
                                <w:color w:val="000000"/>
                                <w:sz w:val="16"/>
                                <w:szCs w:val="16"/>
                              </w:rPr>
                            </w:pPr>
                          </w:p>
                        </w:tc>
                      </w:tr>
                      <w:tr w:rsidR="00740747" w14:paraId="39F8D536" w14:textId="77777777" w:rsidTr="00740747">
                        <w:tc>
                          <w:tcPr>
                            <w:tcW w:w="1168" w:type="dxa"/>
                            <w:tcBorders>
                              <w:top w:val="nil"/>
                              <w:left w:val="nil"/>
                              <w:bottom w:val="nil"/>
                              <w:right w:val="nil"/>
                            </w:tcBorders>
                          </w:tcPr>
                          <w:p w14:paraId="3287FA71" w14:textId="77777777" w:rsidR="00740747" w:rsidRPr="00B756AC" w:rsidRDefault="00740747" w:rsidP="00B756AC">
                            <w:pPr>
                              <w:pStyle w:val="NormalWeb"/>
                              <w:spacing w:before="0" w:beforeAutospacing="0" w:after="0" w:afterAutospacing="0"/>
                              <w:jc w:val="center"/>
                              <w:rPr>
                                <w:color w:val="000000"/>
                                <w:sz w:val="16"/>
                                <w:szCs w:val="16"/>
                              </w:rPr>
                            </w:pPr>
                          </w:p>
                        </w:tc>
                        <w:tc>
                          <w:tcPr>
                            <w:tcW w:w="2693" w:type="dxa"/>
                            <w:tcBorders>
                              <w:top w:val="nil"/>
                              <w:left w:val="nil"/>
                              <w:bottom w:val="nil"/>
                              <w:right w:val="nil"/>
                            </w:tcBorders>
                            <w:vAlign w:val="center"/>
                          </w:tcPr>
                          <w:p w14:paraId="259F8C48" w14:textId="77777777" w:rsidR="00740747" w:rsidRPr="00B756AC" w:rsidRDefault="00740747" w:rsidP="00B756AC">
                            <w:pPr>
                              <w:pStyle w:val="NormalWeb"/>
                              <w:spacing w:before="0" w:beforeAutospacing="0" w:after="0" w:afterAutospacing="0"/>
                              <w:jc w:val="center"/>
                              <w:rPr>
                                <w:color w:val="000000"/>
                                <w:sz w:val="16"/>
                                <w:szCs w:val="16"/>
                              </w:rPr>
                            </w:pPr>
                          </w:p>
                        </w:tc>
                        <w:tc>
                          <w:tcPr>
                            <w:tcW w:w="993" w:type="dxa"/>
                            <w:tcBorders>
                              <w:top w:val="nil"/>
                              <w:left w:val="nil"/>
                              <w:bottom w:val="nil"/>
                              <w:right w:val="nil"/>
                            </w:tcBorders>
                            <w:vAlign w:val="center"/>
                          </w:tcPr>
                          <w:p w14:paraId="74D567B7" w14:textId="77777777" w:rsidR="00740747" w:rsidRPr="00B756AC" w:rsidRDefault="00740747" w:rsidP="00B756AC">
                            <w:pPr>
                              <w:pStyle w:val="NormalWeb"/>
                              <w:spacing w:before="0" w:beforeAutospacing="0" w:after="0" w:afterAutospacing="0"/>
                              <w:jc w:val="center"/>
                              <w:rPr>
                                <w:color w:val="000000"/>
                                <w:sz w:val="16"/>
                                <w:szCs w:val="16"/>
                              </w:rPr>
                            </w:pPr>
                          </w:p>
                        </w:tc>
                      </w:tr>
                    </w:tbl>
                    <w:p w14:paraId="1A184AAB" w14:textId="77777777" w:rsidR="00740747" w:rsidRDefault="00740747" w:rsidP="00740747">
                      <w:pPr>
                        <w:pStyle w:val="FootnoteText"/>
                      </w:pPr>
                    </w:p>
                    <w:p w14:paraId="30F531A0" w14:textId="77777777" w:rsidR="00740747" w:rsidRDefault="00740747" w:rsidP="00740747"/>
                  </w:txbxContent>
                </v:textbox>
                <w10:anchorlock/>
              </v:shape>
            </w:pict>
          </mc:Fallback>
        </mc:AlternateContent>
      </w:r>
    </w:p>
    <w:p w14:paraId="68ED44C3" w14:textId="77777777" w:rsidR="00B756AC" w:rsidRPr="00B756AC" w:rsidRDefault="00B756AC" w:rsidP="00B756AC">
      <w:pPr>
        <w:pStyle w:val="Text"/>
        <w:ind w:left="202" w:firstLine="0"/>
      </w:pPr>
    </w:p>
    <w:p w14:paraId="7173D24A" w14:textId="77777777" w:rsidR="006F3A1C" w:rsidRDefault="006F3A1C" w:rsidP="006F3A1C">
      <w:pPr>
        <w:pStyle w:val="Text"/>
        <w:ind w:firstLine="144"/>
      </w:pPr>
      <w:r w:rsidRPr="006F3A1C">
        <w:t>Tabel ini menunjukan fitur – fitur yang diuji coba pada bagian customer secara keseluruhan dan bagian lainnya. Setiap fitur telah diuji coba dan hasilnya ditampilkan dalam tabel ini pada kolom hasil. Hasilnya semuanya baik semua fitur bekerja dengan baik.</w:t>
      </w:r>
    </w:p>
    <w:p w14:paraId="03575ED7" w14:textId="77777777" w:rsidR="00B756AC" w:rsidRDefault="00B756AC" w:rsidP="00B756AC">
      <w:pPr>
        <w:pStyle w:val="Heading2"/>
      </w:pPr>
      <w:r>
        <w:t>Uji Coba User Acceptance Testing</w:t>
      </w:r>
    </w:p>
    <w:p w14:paraId="49DE1E9E" w14:textId="77777777" w:rsidR="00B756AC" w:rsidRDefault="00B756AC" w:rsidP="006F3A1C">
      <w:pPr>
        <w:pStyle w:val="Text"/>
        <w:ind w:firstLine="144"/>
      </w:pPr>
      <w:r w:rsidRPr="00B756AC">
        <w:t>Pada bagian ini akan dijelaskan tentang hasil uji coba user acceptance test dalam menggunakan website ini. uji coba ini dilakukan dengan memberikan beberapa task atau tugas kepada setiap staff lalu memberikan kuesioner tersebut ke setiap task.</w:t>
      </w:r>
    </w:p>
    <w:p w14:paraId="69497C4C" w14:textId="77777777" w:rsidR="00B756AC" w:rsidRDefault="00B756AC" w:rsidP="00981A2B">
      <w:pPr>
        <w:pStyle w:val="Text"/>
        <w:numPr>
          <w:ilvl w:val="0"/>
          <w:numId w:val="50"/>
        </w:numPr>
      </w:pPr>
      <w:r>
        <w:t>Forum Kuisioner</w:t>
      </w:r>
    </w:p>
    <w:p w14:paraId="433254D6" w14:textId="77777777" w:rsidR="00B756AC" w:rsidRDefault="00B756AC" w:rsidP="00981A2B">
      <w:pPr>
        <w:pStyle w:val="Text"/>
      </w:pPr>
      <w:r>
        <w:t>F</w:t>
      </w:r>
      <w:r w:rsidRPr="00B756AC">
        <w:t>orm kuesioner dibagikan kepada setiap staff yang ada pada PT. Goldfinger Wheels Indonesia. Form kuesioner tersebut dibagikan dengan tujuan untuk mengevaluasi fungsionalitas website berdasarkan feedback yang diberikan kepada karyawan, stakeholder dan pemilik yang telah mencoba fitur yang tersedia di website ini.</w:t>
      </w:r>
    </w:p>
    <w:p w14:paraId="7CED7ECA" w14:textId="77777777" w:rsidR="00B756AC" w:rsidRDefault="00B756AC" w:rsidP="00981A2B">
      <w:pPr>
        <w:pStyle w:val="Text"/>
        <w:numPr>
          <w:ilvl w:val="0"/>
          <w:numId w:val="50"/>
        </w:numPr>
      </w:pPr>
      <w:r>
        <w:t>Hasil Kuisioner Admin, Stakeholder</w:t>
      </w:r>
      <w:r w:rsidR="006F3A1C">
        <w:t>, dan Pemilik</w:t>
      </w:r>
    </w:p>
    <w:p w14:paraId="3E25FE8C" w14:textId="77777777" w:rsidR="00981A2B" w:rsidRDefault="00981A2B" w:rsidP="00981A2B">
      <w:pPr>
        <w:pStyle w:val="Text"/>
      </w:pPr>
      <w:r w:rsidRPr="00981A2B">
        <w:t>Kuesioner ini diisi oleh karyawan, stakeholder, dan pemilik PT. Goldfinger Wheels Indonesia, jumlah responden dari kuesioner ini adalah 5 orang.</w:t>
      </w:r>
    </w:p>
    <w:p w14:paraId="52A321BE" w14:textId="77777777" w:rsidR="00981A2B" w:rsidRDefault="00981A2B" w:rsidP="00981A2B">
      <w:pPr>
        <w:pStyle w:val="Text"/>
        <w:ind w:firstLine="0"/>
      </w:pPr>
      <w:r>
        <w:rPr>
          <w:noProof/>
          <w:lang w:eastAsia="zh-TW"/>
        </w:rPr>
        <mc:AlternateContent>
          <mc:Choice Requires="wps">
            <w:drawing>
              <wp:inline distT="0" distB="0" distL="0" distR="0" wp14:anchorId="171FF1AE" wp14:editId="3F87521D">
                <wp:extent cx="3057525" cy="1418493"/>
                <wp:effectExtent l="0" t="0" r="9525" b="0"/>
                <wp:docPr id="1841603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184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80AACB" w14:textId="77777777" w:rsidR="00981A2B" w:rsidRPr="00A7595F" w:rsidRDefault="00981A2B" w:rsidP="00981A2B">
                            <w:pPr>
                              <w:pStyle w:val="FootnoteText"/>
                              <w:ind w:firstLine="0"/>
                              <w:rPr>
                                <w:sz w:val="10"/>
                              </w:rPr>
                            </w:pPr>
                            <w:r w:rsidRPr="00981A2B">
                              <w:rPr>
                                <w:noProof/>
                                <w:sz w:val="10"/>
                              </w:rPr>
                              <w:drawing>
                                <wp:inline distT="0" distB="0" distL="0" distR="0" wp14:anchorId="561E65BE" wp14:editId="67321C10">
                                  <wp:extent cx="3057525" cy="1287145"/>
                                  <wp:effectExtent l="0" t="0" r="0" b="0"/>
                                  <wp:docPr id="2021887363" name="Picture 9" descr="Forms response chart. Question title: Apakah data yang ditampilkan pada halaman Dashboard sudah memenuhi kebutuhan perusahaan ?.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pakah data yang ditampilkan pada halaman Dashboard sudah memenuhi kebutuhan perusahaan ?. Number of responses: 5 respon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1287145"/>
                                          </a:xfrm>
                                          <a:prstGeom prst="rect">
                                            <a:avLst/>
                                          </a:prstGeom>
                                          <a:noFill/>
                                          <a:ln>
                                            <a:noFill/>
                                          </a:ln>
                                        </pic:spPr>
                                      </pic:pic>
                                    </a:graphicData>
                                  </a:graphic>
                                </wp:inline>
                              </w:drawing>
                            </w:r>
                          </w:p>
                          <w:p w14:paraId="072534D8" w14:textId="77777777" w:rsidR="00981A2B" w:rsidRDefault="00981A2B" w:rsidP="00981A2B">
                            <w:pPr>
                              <w:pStyle w:val="FootnoteText"/>
                              <w:tabs>
                                <w:tab w:val="left" w:pos="993"/>
                              </w:tabs>
                              <w:ind w:left="993" w:hanging="993"/>
                            </w:pPr>
                            <w:r>
                              <w:t>Gambar.</w:t>
                            </w:r>
                            <w:r w:rsidR="00647CAF">
                              <w:t>11</w:t>
                            </w:r>
                            <w:r>
                              <w:t xml:space="preserve">.  </w:t>
                            </w:r>
                            <w:r>
                              <w:tab/>
                            </w:r>
                            <w:r w:rsidRPr="00981A2B">
                              <w:t>Hasil Penilaian Data pada Dashboard</w:t>
                            </w:r>
                          </w:p>
                        </w:txbxContent>
                      </wps:txbx>
                      <wps:bodyPr rot="0" vert="horz" wrap="square" lIns="0" tIns="0" rIns="0" bIns="0" anchor="t" anchorCtr="0" upright="1">
                        <a:noAutofit/>
                      </wps:bodyPr>
                    </wps:wsp>
                  </a:graphicData>
                </a:graphic>
              </wp:inline>
            </w:drawing>
          </mc:Choice>
          <mc:Fallback>
            <w:pict>
              <v:shape w14:anchorId="171FF1AE" id="_x0000_s1042" type="#_x0000_t202" style="width:240.75pt;height:1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" stroked="f">
                <v:textbox inset="0,0,0,0">
                  <w:txbxContent>
                    <w:p w14:paraId="7480AACB" w14:textId="77777777" w:rsidR="00981A2B" w:rsidRPr="00A7595F" w:rsidRDefault="00981A2B" w:rsidP="00981A2B">
                      <w:pPr>
                        <w:pStyle w:val="FootnoteText"/>
                        <w:ind w:firstLine="0"/>
                        <w:rPr>
                          <w:sz w:val="10"/>
                        </w:rPr>
                      </w:pPr>
                      <w:r w:rsidRPr="00981A2B">
                        <w:rPr>
                          <w:noProof/>
                          <w:sz w:val="10"/>
                        </w:rPr>
                        <w:drawing>
                          <wp:inline distT="0" distB="0" distL="0" distR="0" wp14:anchorId="561E65BE" wp14:editId="67321C10">
                            <wp:extent cx="3057525" cy="1287145"/>
                            <wp:effectExtent l="0" t="0" r="0" b="0"/>
                            <wp:docPr id="2021887363" name="Picture 9" descr="Forms response chart. Question title: Apakah data yang ditampilkan pada halaman Dashboard sudah memenuhi kebutuhan perusahaan ?.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pakah data yang ditampilkan pada halaman Dashboard sudah memenuhi kebutuhan perusahaan ?. Number of responses: 5 respon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1287145"/>
                                    </a:xfrm>
                                    <a:prstGeom prst="rect">
                                      <a:avLst/>
                                    </a:prstGeom>
                                    <a:noFill/>
                                    <a:ln>
                                      <a:noFill/>
                                    </a:ln>
                                  </pic:spPr>
                                </pic:pic>
                              </a:graphicData>
                            </a:graphic>
                          </wp:inline>
                        </w:drawing>
                      </w:r>
                    </w:p>
                    <w:p w14:paraId="072534D8" w14:textId="77777777" w:rsidR="00981A2B" w:rsidRDefault="00981A2B" w:rsidP="00981A2B">
                      <w:pPr>
                        <w:pStyle w:val="FootnoteText"/>
                        <w:tabs>
                          <w:tab w:val="left" w:pos="993"/>
                        </w:tabs>
                        <w:ind w:left="993" w:hanging="993"/>
                      </w:pPr>
                      <w:r>
                        <w:t>Gambar.</w:t>
                      </w:r>
                      <w:r w:rsidR="00647CAF">
                        <w:t>11</w:t>
                      </w:r>
                      <w:r>
                        <w:t xml:space="preserve">.  </w:t>
                      </w:r>
                      <w:r>
                        <w:tab/>
                      </w:r>
                      <w:r w:rsidRPr="00981A2B">
                        <w:t>Hasil Penilaian Data pada Dashboard</w:t>
                      </w:r>
                    </w:p>
                  </w:txbxContent>
                </v:textbox>
                <w10:anchorlock/>
              </v:shape>
            </w:pict>
          </mc:Fallback>
        </mc:AlternateContent>
      </w:r>
    </w:p>
    <w:p w14:paraId="57524A8B" w14:textId="77777777" w:rsidR="00981A2B" w:rsidRDefault="00981A2B" w:rsidP="00981A2B">
      <w:pPr>
        <w:pStyle w:val="Text"/>
      </w:pPr>
    </w:p>
    <w:p w14:paraId="0B028C25" w14:textId="77777777" w:rsidR="00981A2B" w:rsidRDefault="00981A2B" w:rsidP="00981A2B">
      <w:pPr>
        <w:pStyle w:val="Text"/>
      </w:pPr>
      <w:r>
        <w:t>Pada gambar diatas</w:t>
      </w:r>
      <w:r w:rsidRPr="00981A2B">
        <w:t xml:space="preserve"> menggambarkan hasil penilaian terhadap data yang ditampilkan pada halaman Dashboard dalam bentuk diagram lingkaran. Sebanyak 100% atau 5 responden merasa bahwa data yang ditampilkan pada halaman Dashboard sudah memenuhi kebutuhan perusahaan.</w:t>
      </w:r>
    </w:p>
    <w:p w14:paraId="7BC70C27" w14:textId="77777777" w:rsidR="00981A2B" w:rsidRDefault="00981A2B" w:rsidP="00981A2B">
      <w:pPr>
        <w:pStyle w:val="Text"/>
        <w:ind w:firstLine="0"/>
      </w:pPr>
      <w:r>
        <w:rPr>
          <w:noProof/>
          <w:lang w:eastAsia="zh-TW"/>
        </w:rPr>
        <mc:AlternateContent>
          <mc:Choice Requires="wps">
            <w:drawing>
              <wp:inline distT="0" distB="0" distL="0" distR="0" wp14:anchorId="4565FB53" wp14:editId="7467825B">
                <wp:extent cx="3057525" cy="1635370"/>
                <wp:effectExtent l="0" t="0" r="9525" b="3175"/>
                <wp:docPr id="2286262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635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FF57B" w14:textId="77777777" w:rsidR="00981A2B" w:rsidRPr="00A7595F" w:rsidRDefault="00981A2B" w:rsidP="00981A2B">
                            <w:pPr>
                              <w:pStyle w:val="FootnoteText"/>
                              <w:ind w:firstLine="0"/>
                              <w:rPr>
                                <w:sz w:val="10"/>
                              </w:rPr>
                            </w:pPr>
                            <w:r>
                              <w:rPr>
                                <w:noProof/>
                                <w:color w:val="000000"/>
                                <w:bdr w:val="none" w:sz="0" w:space="0" w:color="auto" w:frame="1"/>
                              </w:rPr>
                              <w:drawing>
                                <wp:inline distT="0" distB="0" distL="0" distR="0" wp14:anchorId="086B7D30" wp14:editId="1EAE5914">
                                  <wp:extent cx="3057525" cy="1386840"/>
                                  <wp:effectExtent l="0" t="0" r="9525" b="3810"/>
                                  <wp:docPr id="648813950" name="Picture 10" descr="Forms response chart. Question title: Seberapa mudah anda dalam melakukan manajemen dan proses transaksi Pembelian / Purchase Order ?.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Seberapa mudah anda dalam melakukan manajemen dan proses transaksi Pembelian / Purchase Order ?. Number of responses: 5 respon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1386840"/>
                                          </a:xfrm>
                                          <a:prstGeom prst="rect">
                                            <a:avLst/>
                                          </a:prstGeom>
                                          <a:noFill/>
                                          <a:ln>
                                            <a:noFill/>
                                          </a:ln>
                                        </pic:spPr>
                                      </pic:pic>
                                    </a:graphicData>
                                  </a:graphic>
                                </wp:inline>
                              </w:drawing>
                            </w:r>
                          </w:p>
                          <w:p w14:paraId="66C935E4" w14:textId="77777777" w:rsidR="00981A2B" w:rsidRDefault="00981A2B" w:rsidP="00981A2B">
                            <w:pPr>
                              <w:pStyle w:val="FootnoteText"/>
                              <w:tabs>
                                <w:tab w:val="left" w:pos="993"/>
                              </w:tabs>
                              <w:ind w:left="993" w:hanging="993"/>
                            </w:pPr>
                            <w:r>
                              <w:t xml:space="preserve">Gambar. </w:t>
                            </w:r>
                            <w:r w:rsidR="00647CAF">
                              <w:t>12</w:t>
                            </w:r>
                            <w:r>
                              <w:t xml:space="preserve">.  </w:t>
                            </w:r>
                            <w:r>
                              <w:tab/>
                            </w:r>
                            <w:r w:rsidRPr="00981A2B">
                              <w:t xml:space="preserve">Hasil Penilaian Seberapa Mudah Manajemen dan </w:t>
                            </w:r>
                          </w:p>
                          <w:p w14:paraId="50254D3C" w14:textId="77777777" w:rsidR="00981A2B" w:rsidRDefault="00981A2B" w:rsidP="00981A2B">
                            <w:pPr>
                              <w:pStyle w:val="FootnoteText"/>
                              <w:tabs>
                                <w:tab w:val="left" w:pos="993"/>
                              </w:tabs>
                              <w:ind w:left="993" w:hanging="993"/>
                            </w:pPr>
                            <w:r>
                              <w:tab/>
                            </w:r>
                            <w:r w:rsidRPr="00981A2B">
                              <w:t>Proses Transaksi Pembelian</w:t>
                            </w:r>
                          </w:p>
                        </w:txbxContent>
                      </wps:txbx>
                      <wps:bodyPr rot="0" vert="horz" wrap="square" lIns="0" tIns="0" rIns="0" bIns="0" anchor="t" anchorCtr="0" upright="1">
                        <a:noAutofit/>
                      </wps:bodyPr>
                    </wps:wsp>
                  </a:graphicData>
                </a:graphic>
              </wp:inline>
            </w:drawing>
          </mc:Choice>
          <mc:Fallback>
            <w:pict>
              <v:shape w14:anchorId="4565FB53" id="_x0000_s1043" type="#_x0000_t202" style="width:240.75pt;height:12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" stroked="f">
                <v:textbox inset="0,0,0,0">
                  <w:txbxContent>
                    <w:p w14:paraId="0D8FF57B" w14:textId="77777777" w:rsidR="00981A2B" w:rsidRPr="00A7595F" w:rsidRDefault="00981A2B" w:rsidP="00981A2B">
                      <w:pPr>
                        <w:pStyle w:val="FootnoteText"/>
                        <w:ind w:firstLine="0"/>
                        <w:rPr>
                          <w:sz w:val="10"/>
                        </w:rPr>
                      </w:pPr>
                      <w:r>
                        <w:rPr>
                          <w:noProof/>
                          <w:color w:val="000000"/>
                          <w:bdr w:val="none" w:sz="0" w:space="0" w:color="auto" w:frame="1"/>
                        </w:rPr>
                        <w:drawing>
                          <wp:inline distT="0" distB="0" distL="0" distR="0" wp14:anchorId="086B7D30" wp14:editId="1EAE5914">
                            <wp:extent cx="3057525" cy="1386840"/>
                            <wp:effectExtent l="0" t="0" r="9525" b="3810"/>
                            <wp:docPr id="648813950" name="Picture 10" descr="Forms response chart. Question title: Seberapa mudah anda dalam melakukan manajemen dan proses transaksi Pembelian / Purchase Order ?.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Seberapa mudah anda dalam melakukan manajemen dan proses transaksi Pembelian / Purchase Order ?. Number of responses: 5 respon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1386840"/>
                                    </a:xfrm>
                                    <a:prstGeom prst="rect">
                                      <a:avLst/>
                                    </a:prstGeom>
                                    <a:noFill/>
                                    <a:ln>
                                      <a:noFill/>
                                    </a:ln>
                                  </pic:spPr>
                                </pic:pic>
                              </a:graphicData>
                            </a:graphic>
                          </wp:inline>
                        </w:drawing>
                      </w:r>
                    </w:p>
                    <w:p w14:paraId="66C935E4" w14:textId="77777777" w:rsidR="00981A2B" w:rsidRDefault="00981A2B" w:rsidP="00981A2B">
                      <w:pPr>
                        <w:pStyle w:val="FootnoteText"/>
                        <w:tabs>
                          <w:tab w:val="left" w:pos="993"/>
                        </w:tabs>
                        <w:ind w:left="993" w:hanging="993"/>
                      </w:pPr>
                      <w:r>
                        <w:t xml:space="preserve">Gambar. </w:t>
                      </w:r>
                      <w:r w:rsidR="00647CAF">
                        <w:t>12</w:t>
                      </w:r>
                      <w:r>
                        <w:t xml:space="preserve">.  </w:t>
                      </w:r>
                      <w:r>
                        <w:tab/>
                      </w:r>
                      <w:r w:rsidRPr="00981A2B">
                        <w:t xml:space="preserve">Hasil Penilaian Seberapa Mudah Manajemen dan </w:t>
                      </w:r>
                    </w:p>
                    <w:p w14:paraId="50254D3C" w14:textId="77777777" w:rsidR="00981A2B" w:rsidRDefault="00981A2B" w:rsidP="00981A2B">
                      <w:pPr>
                        <w:pStyle w:val="FootnoteText"/>
                        <w:tabs>
                          <w:tab w:val="left" w:pos="993"/>
                        </w:tabs>
                        <w:ind w:left="993" w:hanging="993"/>
                      </w:pPr>
                      <w:r>
                        <w:tab/>
                      </w:r>
                      <w:r w:rsidRPr="00981A2B">
                        <w:t>Proses Transaksi Pembelian</w:t>
                      </w:r>
                    </w:p>
                  </w:txbxContent>
                </v:textbox>
                <w10:anchorlock/>
              </v:shape>
            </w:pict>
          </mc:Fallback>
        </mc:AlternateContent>
      </w:r>
    </w:p>
    <w:p w14:paraId="1E2A3486" w14:textId="77777777" w:rsidR="00981A2B" w:rsidRDefault="00981A2B" w:rsidP="00981A2B">
      <w:pPr>
        <w:pStyle w:val="Text"/>
        <w:ind w:firstLine="0"/>
      </w:pPr>
    </w:p>
    <w:p w14:paraId="542DB200" w14:textId="77777777" w:rsidR="00981A2B" w:rsidRDefault="00981A2B" w:rsidP="00981A2B">
      <w:pPr>
        <w:pStyle w:val="Text"/>
      </w:pPr>
      <w:r>
        <w:t xml:space="preserve">Gambar diatas </w:t>
      </w:r>
      <w:r w:rsidRPr="00981A2B">
        <w:t>merupakan hasil penilaian dari pertanyaan mengenai seberapa mudah menggunakan melakukan manajemen dan proses transaksi pembelian pada website. Sebanyak 100% atau 5 responden merasa bahwa fitur pada website ini sudah sangat mudah.</w:t>
      </w:r>
    </w:p>
    <w:p w14:paraId="7812821D" w14:textId="77777777" w:rsidR="00981A2B" w:rsidRDefault="00981A2B" w:rsidP="00981A2B">
      <w:pPr>
        <w:pStyle w:val="Text"/>
      </w:pPr>
    </w:p>
    <w:p w14:paraId="791683C0" w14:textId="77777777" w:rsidR="00981A2B" w:rsidRDefault="00981A2B" w:rsidP="00981A2B">
      <w:pPr>
        <w:pStyle w:val="Text"/>
        <w:ind w:firstLine="0"/>
      </w:pPr>
      <w:r>
        <w:rPr>
          <w:noProof/>
          <w:lang w:eastAsia="zh-TW"/>
        </w:rPr>
        <mc:AlternateContent>
          <mc:Choice Requires="wps">
            <w:drawing>
              <wp:inline distT="0" distB="0" distL="0" distR="0" wp14:anchorId="4200C9C8" wp14:editId="3349C6B6">
                <wp:extent cx="3057525" cy="1543050"/>
                <wp:effectExtent l="0" t="0" r="9525" b="0"/>
                <wp:docPr id="2053236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54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E44618" w14:textId="77777777" w:rsidR="00981A2B" w:rsidRPr="00A7595F" w:rsidRDefault="00981A2B" w:rsidP="00981A2B">
                            <w:pPr>
                              <w:pStyle w:val="FootnoteText"/>
                              <w:ind w:firstLine="0"/>
                              <w:rPr>
                                <w:sz w:val="10"/>
                              </w:rPr>
                            </w:pPr>
                            <w:r>
                              <w:rPr>
                                <w:noProof/>
                                <w:color w:val="000000"/>
                                <w:bdr w:val="none" w:sz="0" w:space="0" w:color="auto" w:frame="1"/>
                              </w:rPr>
                              <w:drawing>
                                <wp:inline distT="0" distB="0" distL="0" distR="0" wp14:anchorId="219C286A" wp14:editId="7EC71D4E">
                                  <wp:extent cx="3057525" cy="1285875"/>
                                  <wp:effectExtent l="0" t="0" r="9525" b="9525"/>
                                  <wp:docPr id="2080416559" name="Picture 11" descr="Forms response chart. Question title: Seberapa mudah anda dalam melakukan manajemen dan proses transaksi Penjualan / Invoice ?.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Seberapa mudah anda dalam melakukan manajemen dan proses transaksi Penjualan / Invoice ?. Number of responses: 5 respons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7525" cy="1285875"/>
                                          </a:xfrm>
                                          <a:prstGeom prst="rect">
                                            <a:avLst/>
                                          </a:prstGeom>
                                          <a:noFill/>
                                          <a:ln>
                                            <a:noFill/>
                                          </a:ln>
                                        </pic:spPr>
                                      </pic:pic>
                                    </a:graphicData>
                                  </a:graphic>
                                </wp:inline>
                              </w:drawing>
                            </w:r>
                          </w:p>
                          <w:p w14:paraId="4261D46B" w14:textId="77777777" w:rsidR="00981A2B" w:rsidRDefault="00981A2B" w:rsidP="00981A2B">
                            <w:pPr>
                              <w:pStyle w:val="FootnoteText"/>
                              <w:tabs>
                                <w:tab w:val="left" w:pos="993"/>
                              </w:tabs>
                              <w:ind w:left="993" w:hanging="993"/>
                            </w:pPr>
                            <w:r>
                              <w:t xml:space="preserve">Gambar. </w:t>
                            </w:r>
                            <w:r w:rsidR="00647CAF">
                              <w:t>13</w:t>
                            </w:r>
                            <w:r>
                              <w:t xml:space="preserve">.  </w:t>
                            </w:r>
                            <w:r>
                              <w:tab/>
                            </w:r>
                            <w:r w:rsidRPr="00981A2B">
                              <w:t>Hasil Penilaian Kemudahan Manajemen dan Proses Transaksi Penjualan</w:t>
                            </w:r>
                          </w:p>
                        </w:txbxContent>
                      </wps:txbx>
                      <wps:bodyPr rot="0" vert="horz" wrap="square" lIns="0" tIns="0" rIns="0" bIns="0" anchor="t" anchorCtr="0" upright="1">
                        <a:noAutofit/>
                      </wps:bodyPr>
                    </wps:wsp>
                  </a:graphicData>
                </a:graphic>
              </wp:inline>
            </w:drawing>
          </mc:Choice>
          <mc:Fallback>
            <w:pict>
              <v:shape w14:anchorId="4200C9C8" id="_x0000_s1044" type="#_x0000_t202" style="width:240.75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" stroked="f">
                <v:textbox inset="0,0,0,0">
                  <w:txbxContent>
                    <w:p w14:paraId="1AE44618" w14:textId="77777777" w:rsidR="00981A2B" w:rsidRPr="00A7595F" w:rsidRDefault="00981A2B" w:rsidP="00981A2B">
                      <w:pPr>
                        <w:pStyle w:val="FootnoteText"/>
                        <w:ind w:firstLine="0"/>
                        <w:rPr>
                          <w:sz w:val="10"/>
                        </w:rPr>
                      </w:pPr>
                      <w:r>
                        <w:rPr>
                          <w:noProof/>
                          <w:color w:val="000000"/>
                          <w:bdr w:val="none" w:sz="0" w:space="0" w:color="auto" w:frame="1"/>
                        </w:rPr>
                        <w:drawing>
                          <wp:inline distT="0" distB="0" distL="0" distR="0" wp14:anchorId="219C286A" wp14:editId="7EC71D4E">
                            <wp:extent cx="3057525" cy="1285875"/>
                            <wp:effectExtent l="0" t="0" r="9525" b="9525"/>
                            <wp:docPr id="2080416559" name="Picture 11" descr="Forms response chart. Question title: Seberapa mudah anda dalam melakukan manajemen dan proses transaksi Penjualan / Invoice ?.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Seberapa mudah anda dalam melakukan manajemen dan proses transaksi Penjualan / Invoice ?. Number of responses: 5 respons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7525" cy="1285875"/>
                                    </a:xfrm>
                                    <a:prstGeom prst="rect">
                                      <a:avLst/>
                                    </a:prstGeom>
                                    <a:noFill/>
                                    <a:ln>
                                      <a:noFill/>
                                    </a:ln>
                                  </pic:spPr>
                                </pic:pic>
                              </a:graphicData>
                            </a:graphic>
                          </wp:inline>
                        </w:drawing>
                      </w:r>
                    </w:p>
                    <w:p w14:paraId="4261D46B" w14:textId="77777777" w:rsidR="00981A2B" w:rsidRDefault="00981A2B" w:rsidP="00981A2B">
                      <w:pPr>
                        <w:pStyle w:val="FootnoteText"/>
                        <w:tabs>
                          <w:tab w:val="left" w:pos="993"/>
                        </w:tabs>
                        <w:ind w:left="993" w:hanging="993"/>
                      </w:pPr>
                      <w:r>
                        <w:t xml:space="preserve">Gambar. </w:t>
                      </w:r>
                      <w:r w:rsidR="00647CAF">
                        <w:t>13</w:t>
                      </w:r>
                      <w:r>
                        <w:t xml:space="preserve">.  </w:t>
                      </w:r>
                      <w:r>
                        <w:tab/>
                      </w:r>
                      <w:r w:rsidRPr="00981A2B">
                        <w:t>Hasil Penilaian Kemudahan Manajemen dan Proses Transaksi Penjualan</w:t>
                      </w:r>
                    </w:p>
                  </w:txbxContent>
                </v:textbox>
                <w10:anchorlock/>
              </v:shape>
            </w:pict>
          </mc:Fallback>
        </mc:AlternateContent>
      </w:r>
    </w:p>
    <w:p w14:paraId="6FC94845" w14:textId="77777777" w:rsidR="00981A2B" w:rsidRDefault="00981A2B" w:rsidP="00981A2B">
      <w:pPr>
        <w:pStyle w:val="Text"/>
        <w:ind w:firstLine="0"/>
      </w:pPr>
    </w:p>
    <w:p w14:paraId="17E67216" w14:textId="77777777" w:rsidR="00981A2B" w:rsidRDefault="00981A2B" w:rsidP="00981A2B">
      <w:pPr>
        <w:pStyle w:val="Text"/>
        <w:ind w:firstLine="144"/>
      </w:pPr>
      <w:r>
        <w:t xml:space="preserve">Gambar diatas </w:t>
      </w:r>
      <w:r w:rsidRPr="00981A2B">
        <w:t>merupakan hasil penilaian seberapa mudah untuk melakukan manajemen dan proses transaksi penjualan pada website. Sebanyak 100% atau 5 responden merasa bahwa fitur pada website ini sangat mudah untuk dilakukan.</w:t>
      </w:r>
    </w:p>
    <w:p w14:paraId="7EB36292" w14:textId="77777777" w:rsidR="00981A2B" w:rsidRDefault="00981A2B" w:rsidP="00981A2B">
      <w:pPr>
        <w:pStyle w:val="Text"/>
        <w:ind w:firstLine="0"/>
      </w:pPr>
      <w:r>
        <w:rPr>
          <w:noProof/>
          <w:lang w:eastAsia="zh-TW"/>
        </w:rPr>
        <mc:AlternateContent>
          <mc:Choice Requires="wps">
            <w:drawing>
              <wp:inline distT="0" distB="0" distL="0" distR="0" wp14:anchorId="305911C7" wp14:editId="640BDB14">
                <wp:extent cx="3057525" cy="1428750"/>
                <wp:effectExtent l="0" t="0" r="9525" b="0"/>
                <wp:docPr id="7396483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2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996DDD" w14:textId="77777777" w:rsidR="00981A2B" w:rsidRPr="00A7595F" w:rsidRDefault="00981A2B" w:rsidP="00981A2B">
                            <w:pPr>
                              <w:pStyle w:val="FootnoteText"/>
                              <w:ind w:firstLine="0"/>
                              <w:rPr>
                                <w:sz w:val="10"/>
                              </w:rPr>
                            </w:pPr>
                            <w:r w:rsidRPr="00981A2B">
                              <w:rPr>
                                <w:noProof/>
                                <w:color w:val="000000"/>
                                <w:bdr w:val="none" w:sz="0" w:space="0" w:color="auto" w:frame="1"/>
                              </w:rPr>
                              <w:drawing>
                                <wp:inline distT="0" distB="0" distL="0" distR="0" wp14:anchorId="37BC3F62" wp14:editId="4BD86ACB">
                                  <wp:extent cx="3057525" cy="1290955"/>
                                  <wp:effectExtent l="0" t="0" r="9525" b="4445"/>
                                  <wp:docPr id="1465088560" name="Picture 12" descr="Forms response chart. Question title: Apakah fitur pembuatan laporan mudah digunakan ?.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Apakah fitur pembuatan laporan mudah digunakan ?. Number of responses: 5 respon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1290955"/>
                                          </a:xfrm>
                                          <a:prstGeom prst="rect">
                                            <a:avLst/>
                                          </a:prstGeom>
                                          <a:noFill/>
                                          <a:ln>
                                            <a:noFill/>
                                          </a:ln>
                                        </pic:spPr>
                                      </pic:pic>
                                    </a:graphicData>
                                  </a:graphic>
                                </wp:inline>
                              </w:drawing>
                            </w:r>
                          </w:p>
                          <w:p w14:paraId="4D18958B" w14:textId="77777777" w:rsidR="00981A2B" w:rsidRDefault="00981A2B" w:rsidP="00981A2B">
                            <w:pPr>
                              <w:pStyle w:val="FootnoteText"/>
                              <w:tabs>
                                <w:tab w:val="left" w:pos="993"/>
                              </w:tabs>
                              <w:ind w:left="993" w:hanging="993"/>
                            </w:pPr>
                            <w:r>
                              <w:t xml:space="preserve">Gambar. </w:t>
                            </w:r>
                            <w:r w:rsidR="00647CAF">
                              <w:t>14</w:t>
                            </w:r>
                            <w:r>
                              <w:t xml:space="preserve">.  </w:t>
                            </w:r>
                            <w:r>
                              <w:tab/>
                            </w:r>
                            <w:r w:rsidRPr="00981A2B">
                              <w:t>Hasil Penilaian Fitur Pembuatan Laporan</w:t>
                            </w:r>
                          </w:p>
                        </w:txbxContent>
                      </wps:txbx>
                      <wps:bodyPr rot="0" vert="horz" wrap="square" lIns="0" tIns="0" rIns="0" bIns="0" anchor="t" anchorCtr="0" upright="1">
                        <a:noAutofit/>
                      </wps:bodyPr>
                    </wps:wsp>
                  </a:graphicData>
                </a:graphic>
              </wp:inline>
            </w:drawing>
          </mc:Choice>
          <mc:Fallback>
            <w:pict>
              <v:shape w14:anchorId="305911C7" id="_x0000_s1045" type="#_x0000_t202" style="width:240.7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" stroked="f">
                <v:textbox inset="0,0,0,0">
                  <w:txbxContent>
                    <w:p w14:paraId="44996DDD" w14:textId="77777777" w:rsidR="00981A2B" w:rsidRPr="00A7595F" w:rsidRDefault="00981A2B" w:rsidP="00981A2B">
                      <w:pPr>
                        <w:pStyle w:val="FootnoteText"/>
                        <w:ind w:firstLine="0"/>
                        <w:rPr>
                          <w:sz w:val="10"/>
                        </w:rPr>
                      </w:pPr>
                      <w:r w:rsidRPr="00981A2B">
                        <w:rPr>
                          <w:noProof/>
                          <w:color w:val="000000"/>
                          <w:bdr w:val="none" w:sz="0" w:space="0" w:color="auto" w:frame="1"/>
                        </w:rPr>
                        <w:drawing>
                          <wp:inline distT="0" distB="0" distL="0" distR="0" wp14:anchorId="37BC3F62" wp14:editId="4BD86ACB">
                            <wp:extent cx="3057525" cy="1290955"/>
                            <wp:effectExtent l="0" t="0" r="9525" b="4445"/>
                            <wp:docPr id="1465088560" name="Picture 12" descr="Forms response chart. Question title: Apakah fitur pembuatan laporan mudah digunakan ?. Number of responses: 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Apakah fitur pembuatan laporan mudah digunakan ?. Number of responses: 5 respon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1290955"/>
                                    </a:xfrm>
                                    <a:prstGeom prst="rect">
                                      <a:avLst/>
                                    </a:prstGeom>
                                    <a:noFill/>
                                    <a:ln>
                                      <a:noFill/>
                                    </a:ln>
                                  </pic:spPr>
                                </pic:pic>
                              </a:graphicData>
                            </a:graphic>
                          </wp:inline>
                        </w:drawing>
                      </w:r>
                    </w:p>
                    <w:p w14:paraId="4D18958B" w14:textId="77777777" w:rsidR="00981A2B" w:rsidRDefault="00981A2B" w:rsidP="00981A2B">
                      <w:pPr>
                        <w:pStyle w:val="FootnoteText"/>
                        <w:tabs>
                          <w:tab w:val="left" w:pos="993"/>
                        </w:tabs>
                        <w:ind w:left="993" w:hanging="993"/>
                      </w:pPr>
                      <w:r>
                        <w:t xml:space="preserve">Gambar. </w:t>
                      </w:r>
                      <w:r w:rsidR="00647CAF">
                        <w:t>14</w:t>
                      </w:r>
                      <w:r>
                        <w:t xml:space="preserve">.  </w:t>
                      </w:r>
                      <w:r>
                        <w:tab/>
                      </w:r>
                      <w:r w:rsidRPr="00981A2B">
                        <w:t>Hasil Penilaian Fitur Pembuatan Laporan</w:t>
                      </w:r>
                    </w:p>
                  </w:txbxContent>
                </v:textbox>
                <w10:anchorlock/>
              </v:shape>
            </w:pict>
          </mc:Fallback>
        </mc:AlternateContent>
      </w:r>
    </w:p>
    <w:p w14:paraId="42D97E2A" w14:textId="77777777" w:rsidR="00981A2B" w:rsidRDefault="00981A2B" w:rsidP="00981A2B">
      <w:pPr>
        <w:pStyle w:val="Text"/>
        <w:ind w:firstLine="0"/>
      </w:pPr>
    </w:p>
    <w:p w14:paraId="2CC9E64E" w14:textId="77777777" w:rsidR="00981A2B" w:rsidRDefault="00981A2B" w:rsidP="00981A2B">
      <w:pPr>
        <w:pStyle w:val="Text"/>
        <w:ind w:firstLine="144"/>
      </w:pPr>
      <w:r>
        <w:t xml:space="preserve">Gambar diatas </w:t>
      </w:r>
      <w:r w:rsidRPr="00981A2B">
        <w:t xml:space="preserve">merupakan hasil penilaian dari kemudahan </w:t>
      </w:r>
      <w:r w:rsidRPr="00981A2B">
        <w:lastRenderedPageBreak/>
        <w:t>dalam membuat laporan pada website. Sebanyak 100% atau 5 responden merasa bahwa fitur pada website ini sudah sangat mudah untuk digunakan.</w:t>
      </w:r>
    </w:p>
    <w:p w14:paraId="5894F808" w14:textId="77777777" w:rsidR="00981A2B" w:rsidRDefault="00981A2B" w:rsidP="00981A2B">
      <w:pPr>
        <w:pStyle w:val="Text"/>
        <w:ind w:firstLine="0"/>
      </w:pPr>
    </w:p>
    <w:p w14:paraId="65FC1F80" w14:textId="77777777" w:rsidR="00981A2B" w:rsidRDefault="00981A2B" w:rsidP="00981A2B">
      <w:pPr>
        <w:pStyle w:val="Text"/>
        <w:ind w:firstLine="0"/>
      </w:pPr>
      <w:r>
        <w:rPr>
          <w:noProof/>
          <w:lang w:eastAsia="zh-TW"/>
        </w:rPr>
        <mc:AlternateContent>
          <mc:Choice Requires="wps">
            <w:drawing>
              <wp:inline distT="0" distB="0" distL="0" distR="0" wp14:anchorId="35E07BA9" wp14:editId="7FF4E3B9">
                <wp:extent cx="3057525" cy="1428750"/>
                <wp:effectExtent l="0" t="0" r="9525" b="0"/>
                <wp:docPr id="146243966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2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D868C" w14:textId="77777777" w:rsidR="00981A2B" w:rsidRPr="00A7595F" w:rsidRDefault="00981A2B" w:rsidP="00981A2B">
                            <w:pPr>
                              <w:pStyle w:val="FootnoteText"/>
                              <w:ind w:firstLine="0"/>
                              <w:rPr>
                                <w:sz w:val="10"/>
                              </w:rPr>
                            </w:pPr>
                            <w:r>
                              <w:rPr>
                                <w:noProof/>
                                <w:color w:val="000000"/>
                                <w:bdr w:val="none" w:sz="0" w:space="0" w:color="auto" w:frame="1"/>
                              </w:rPr>
                              <w:drawing>
                                <wp:inline distT="0" distB="0" distL="0" distR="0" wp14:anchorId="4885BF91" wp14:editId="4E130500">
                                  <wp:extent cx="3057525" cy="1285875"/>
                                  <wp:effectExtent l="0" t="0" r="9525" b="9525"/>
                                  <wp:docPr id="1269371662" name="Picture 13" descr="Forms response chart. Question title: Apakah fitur FIFO pada Perhitungan Laba Bersih sudah sesuai ?.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Apakah fitur FIFO pada Perhitungan Laba Bersih sudah sesuai ?. Number of responses: 1 respon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1285875"/>
                                          </a:xfrm>
                                          <a:prstGeom prst="rect">
                                            <a:avLst/>
                                          </a:prstGeom>
                                          <a:noFill/>
                                          <a:ln>
                                            <a:noFill/>
                                          </a:ln>
                                        </pic:spPr>
                                      </pic:pic>
                                    </a:graphicData>
                                  </a:graphic>
                                </wp:inline>
                              </w:drawing>
                            </w:r>
                          </w:p>
                          <w:p w14:paraId="68FF8D30" w14:textId="77777777" w:rsidR="00981A2B" w:rsidRDefault="00981A2B" w:rsidP="00981A2B">
                            <w:pPr>
                              <w:pStyle w:val="FootnoteText"/>
                              <w:tabs>
                                <w:tab w:val="left" w:pos="993"/>
                              </w:tabs>
                              <w:ind w:left="993" w:hanging="993"/>
                            </w:pPr>
                            <w:r>
                              <w:t xml:space="preserve">Gambar. </w:t>
                            </w:r>
                            <w:r w:rsidR="00D0617A">
                              <w:t>1</w:t>
                            </w:r>
                            <w:r w:rsidR="00647CAF">
                              <w:t>5</w:t>
                            </w:r>
                            <w:r>
                              <w:t xml:space="preserve">.  </w:t>
                            </w:r>
                            <w:r>
                              <w:tab/>
                            </w:r>
                            <w:r w:rsidRPr="00981A2B">
                              <w:t>Hasil Penilaian Fitur FIFO pada Perhitungan Laba Bersih</w:t>
                            </w:r>
                          </w:p>
                        </w:txbxContent>
                      </wps:txbx>
                      <wps:bodyPr rot="0" vert="horz" wrap="square" lIns="0" tIns="0" rIns="0" bIns="0" anchor="t" anchorCtr="0" upright="1">
                        <a:noAutofit/>
                      </wps:bodyPr>
                    </wps:wsp>
                  </a:graphicData>
                </a:graphic>
              </wp:inline>
            </w:drawing>
          </mc:Choice>
          <mc:Fallback>
            <w:pict>
              <v:shape w14:anchorId="35E07BA9" id="_x0000_s1046" type="#_x0000_t202" style="width:240.7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" stroked="f">
                <v:textbox inset="0,0,0,0">
                  <w:txbxContent>
                    <w:p w14:paraId="525D868C" w14:textId="77777777" w:rsidR="00981A2B" w:rsidRPr="00A7595F" w:rsidRDefault="00981A2B" w:rsidP="00981A2B">
                      <w:pPr>
                        <w:pStyle w:val="FootnoteText"/>
                        <w:ind w:firstLine="0"/>
                        <w:rPr>
                          <w:sz w:val="10"/>
                        </w:rPr>
                      </w:pPr>
                      <w:r>
                        <w:rPr>
                          <w:noProof/>
                          <w:color w:val="000000"/>
                          <w:bdr w:val="none" w:sz="0" w:space="0" w:color="auto" w:frame="1"/>
                        </w:rPr>
                        <w:drawing>
                          <wp:inline distT="0" distB="0" distL="0" distR="0" wp14:anchorId="4885BF91" wp14:editId="4E130500">
                            <wp:extent cx="3057525" cy="1285875"/>
                            <wp:effectExtent l="0" t="0" r="9525" b="9525"/>
                            <wp:docPr id="1269371662" name="Picture 13" descr="Forms response chart. Question title: Apakah fitur FIFO pada Perhitungan Laba Bersih sudah sesuai ?.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Apakah fitur FIFO pada Perhitungan Laba Bersih sudah sesuai ?. Number of responses: 1 respon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1285875"/>
                                    </a:xfrm>
                                    <a:prstGeom prst="rect">
                                      <a:avLst/>
                                    </a:prstGeom>
                                    <a:noFill/>
                                    <a:ln>
                                      <a:noFill/>
                                    </a:ln>
                                  </pic:spPr>
                                </pic:pic>
                              </a:graphicData>
                            </a:graphic>
                          </wp:inline>
                        </w:drawing>
                      </w:r>
                    </w:p>
                    <w:p w14:paraId="68FF8D30" w14:textId="77777777" w:rsidR="00981A2B" w:rsidRDefault="00981A2B" w:rsidP="00981A2B">
                      <w:pPr>
                        <w:pStyle w:val="FootnoteText"/>
                        <w:tabs>
                          <w:tab w:val="left" w:pos="993"/>
                        </w:tabs>
                        <w:ind w:left="993" w:hanging="993"/>
                      </w:pPr>
                      <w:r>
                        <w:t xml:space="preserve">Gambar. </w:t>
                      </w:r>
                      <w:r w:rsidR="00D0617A">
                        <w:t>1</w:t>
                      </w:r>
                      <w:r w:rsidR="00647CAF">
                        <w:t>5</w:t>
                      </w:r>
                      <w:r>
                        <w:t xml:space="preserve">.  </w:t>
                      </w:r>
                      <w:r>
                        <w:tab/>
                      </w:r>
                      <w:r w:rsidRPr="00981A2B">
                        <w:t>Hasil Penilaian Fitur FIFO pada Perhitungan Laba Bersih</w:t>
                      </w:r>
                    </w:p>
                  </w:txbxContent>
                </v:textbox>
                <w10:anchorlock/>
              </v:shape>
            </w:pict>
          </mc:Fallback>
        </mc:AlternateContent>
      </w:r>
    </w:p>
    <w:p w14:paraId="14514E1D" w14:textId="77777777" w:rsidR="00981A2B" w:rsidRDefault="00981A2B" w:rsidP="00981A2B">
      <w:pPr>
        <w:pStyle w:val="Text"/>
        <w:ind w:firstLine="0"/>
      </w:pPr>
    </w:p>
    <w:p w14:paraId="0E2E757F" w14:textId="77777777" w:rsidR="00981A2B" w:rsidRDefault="00981A2B" w:rsidP="00D0617A">
      <w:pPr>
        <w:pStyle w:val="Text"/>
        <w:ind w:firstLine="144"/>
      </w:pPr>
      <w:r>
        <w:t xml:space="preserve">Gambar diatas </w:t>
      </w:r>
      <w:r w:rsidRPr="00981A2B">
        <w:t>merupakan hasil penilaian dari kelayakan dan kesesuaian fitur FIFO pada perhitungan laba bersih. Sebanyak 100% atau 1 responden merasa bahwa fitur pada website ini sudah sangat sangat sesuai dengan yang diharapkan.</w:t>
      </w:r>
    </w:p>
    <w:p w14:paraId="275E3D24" w14:textId="77777777" w:rsidR="00B756AC" w:rsidRDefault="00B756AC" w:rsidP="00B756AC">
      <w:pPr>
        <w:pStyle w:val="Heading1"/>
      </w:pPr>
      <w:r>
        <w:t>Kesimpulan</w:t>
      </w:r>
    </w:p>
    <w:p w14:paraId="655C43CD" w14:textId="77777777" w:rsidR="00A450EB" w:rsidRPr="00B756AC" w:rsidRDefault="00A450EB" w:rsidP="00A450EB">
      <w:pPr>
        <w:pStyle w:val="Text"/>
        <w:ind w:firstLine="144"/>
      </w:pPr>
      <w:r w:rsidRPr="00A450EB">
        <w:t>Kesimpulan dan saran didapatkan setelah mempertimbangkan beberapa keuntungan dan hambatan yang diperoleh selama pengerjaan Tugas Akhir. Selain itu, kesimpulan dan saran diperoleh dari hasil uji coba yang telah dilakukan sebelumnya. Berikut adalah kesimpulan dan saran yang telah diperoleh selama pembuatan aplikasi Tugas Akhir ini.</w:t>
      </w:r>
    </w:p>
    <w:p w14:paraId="1FA1F261" w14:textId="77777777" w:rsidR="00A450EB" w:rsidRDefault="00A450EB" w:rsidP="00A450EB">
      <w:pPr>
        <w:pStyle w:val="Heading2"/>
      </w:pPr>
      <w:r>
        <w:t>Kesimpulan</w:t>
      </w:r>
    </w:p>
    <w:p w14:paraId="22DC4417" w14:textId="77777777" w:rsidR="00A450EB" w:rsidRDefault="00A450EB" w:rsidP="00A450EB">
      <w:pPr>
        <w:pStyle w:val="Text"/>
        <w:ind w:firstLine="144"/>
      </w:pPr>
      <w:r>
        <w:t>Kesimpulan ini dirangkum berdasarkan hasil uji coba yang telah dilakukan sebelumnya. Selain itu, terdapat juga hasil uji coba sebagai data pendukung atas jawaban tersebut. Berikut merupakan beberapa kesimpulan yang didapatkan.</w:t>
      </w:r>
    </w:p>
    <w:p w14:paraId="772CD974" w14:textId="77777777" w:rsidR="00A450EB" w:rsidRDefault="00A450EB" w:rsidP="00A450EB">
      <w:pPr>
        <w:pStyle w:val="Text"/>
        <w:numPr>
          <w:ilvl w:val="0"/>
          <w:numId w:val="48"/>
        </w:numPr>
        <w:ind w:left="426" w:hanging="284"/>
      </w:pPr>
      <w:r>
        <w:t>Website manajemen bisnis penjualan ban mampu mempercepat dan memudahkan perusahaan dalam melakukan pencatatan barang, pembelian, dan penjualan.</w:t>
      </w:r>
    </w:p>
    <w:p w14:paraId="0E9F32B3" w14:textId="77777777" w:rsidR="00A450EB" w:rsidRDefault="00A450EB" w:rsidP="00A450EB">
      <w:pPr>
        <w:pStyle w:val="Text"/>
        <w:numPr>
          <w:ilvl w:val="0"/>
          <w:numId w:val="48"/>
        </w:numPr>
        <w:ind w:left="426" w:hanging="284"/>
      </w:pPr>
      <w:r>
        <w:t>Website manajemen bisnis penjualan ban mampu mempercepat perusahaan dalam memproses transaksi penjualan dan pembelian dengan akurat.</w:t>
      </w:r>
    </w:p>
    <w:p w14:paraId="0C68C4BD" w14:textId="77777777" w:rsidR="00A450EB" w:rsidRDefault="00A450EB" w:rsidP="00A450EB">
      <w:pPr>
        <w:pStyle w:val="Text"/>
        <w:numPr>
          <w:ilvl w:val="0"/>
          <w:numId w:val="48"/>
        </w:numPr>
        <w:ind w:left="426" w:hanging="284"/>
      </w:pPr>
      <w:r>
        <w:t>Secara garis besar fitur – fitur pada aplikasi website manajemen bisnis penjualan ban ini dapat dimengerti dengan baik oleh semua pengguna yang terlibat pada aplikasi ini, karena berdasarkan hasil kuisioner seluruhnya dapat mengerti mengenai cara penggunaan website ini.</w:t>
      </w:r>
    </w:p>
    <w:p w14:paraId="2A50339E" w14:textId="77777777" w:rsidR="00A450EB" w:rsidRDefault="00A450EB" w:rsidP="00A450EB">
      <w:pPr>
        <w:pStyle w:val="Text"/>
        <w:numPr>
          <w:ilvl w:val="0"/>
          <w:numId w:val="48"/>
        </w:numPr>
        <w:ind w:left="426" w:hanging="284"/>
      </w:pPr>
      <w:r>
        <w:t>Website manajemen bisnis penjualan ban mampu membantu perusahaan dalam pembuatan dokumen maupun surat untuk keperluan transaksi dengan akurat.</w:t>
      </w:r>
    </w:p>
    <w:p w14:paraId="61D90DA3" w14:textId="77777777" w:rsidR="00A450EB" w:rsidRPr="00A450EB" w:rsidRDefault="00A450EB" w:rsidP="00A450EB">
      <w:pPr>
        <w:pStyle w:val="Text"/>
        <w:numPr>
          <w:ilvl w:val="0"/>
          <w:numId w:val="48"/>
        </w:numPr>
        <w:ind w:left="426" w:hanging="284"/>
      </w:pPr>
      <w:r w:rsidRPr="00A450EB">
        <w:t>Website manajemen bisnis penjualan ban mampu membantu manajemen PT. Goldfinger Wheels Indonesia untuk mengambil keputusan dengan pembuatan laporan dengan data terkini dan akurat.</w:t>
      </w:r>
    </w:p>
    <w:p w14:paraId="5EED0CDD" w14:textId="77777777" w:rsidR="00A450EB" w:rsidRPr="00A450EB" w:rsidRDefault="00A450EB" w:rsidP="00A450EB">
      <w:pPr>
        <w:pStyle w:val="Heading2"/>
      </w:pPr>
      <w:r>
        <w:t>Saran</w:t>
      </w:r>
    </w:p>
    <w:p w14:paraId="471374A5" w14:textId="77777777" w:rsidR="00A450EB" w:rsidRPr="00A450EB" w:rsidRDefault="00A450EB" w:rsidP="00A450EB">
      <w:pPr>
        <w:pStyle w:val="Text"/>
        <w:ind w:firstLine="144"/>
      </w:pPr>
      <w:r w:rsidRPr="00A450EB">
        <w:t>Berikut ini adalah beberapa saran yang dapat diberikan untuk aplikasi Tugas Akhir yang telah dibuat:</w:t>
      </w:r>
    </w:p>
    <w:p w14:paraId="506EA92B" w14:textId="77777777" w:rsidR="00A450EB" w:rsidRPr="00A450EB" w:rsidRDefault="00A450EB" w:rsidP="00A450EB">
      <w:pPr>
        <w:pStyle w:val="Text"/>
        <w:numPr>
          <w:ilvl w:val="0"/>
          <w:numId w:val="49"/>
        </w:numPr>
        <w:ind w:left="426" w:hanging="284"/>
      </w:pPr>
      <w:r w:rsidRPr="00A450EB">
        <w:t xml:space="preserve">Dibuatkan sebuah sistem informasi yang lebih luas dari </w:t>
      </w:r>
      <w:r w:rsidRPr="00A450EB">
        <w:t>sekedar proses manajemen bisnis penjualan ban, namun juga proses perpajakan.</w:t>
      </w:r>
    </w:p>
    <w:p w14:paraId="405CBE8C" w14:textId="77777777" w:rsidR="00A450EB" w:rsidRPr="00A450EB" w:rsidRDefault="00A450EB" w:rsidP="00A450EB">
      <w:pPr>
        <w:pStyle w:val="Text"/>
        <w:numPr>
          <w:ilvl w:val="0"/>
          <w:numId w:val="49"/>
        </w:numPr>
        <w:ind w:left="426" w:hanging="284"/>
      </w:pPr>
      <w:r w:rsidRPr="00A450EB">
        <w:t>Website manajemen bisnis penjualan ban ini dapat dikembangkan lagi dengan menambahkan fitur manajemen pengiriman.</w:t>
      </w:r>
    </w:p>
    <w:p w14:paraId="4106D83A" w14:textId="77777777" w:rsidR="00670F23" w:rsidRDefault="00A450EB" w:rsidP="007903E1">
      <w:pPr>
        <w:pStyle w:val="Text"/>
        <w:numPr>
          <w:ilvl w:val="0"/>
          <w:numId w:val="49"/>
        </w:numPr>
        <w:ind w:left="426" w:hanging="284"/>
      </w:pPr>
      <w:r w:rsidRPr="00A450EB">
        <w:t>Website ini dapat dikembangkan lagi menjadi mobile sehingga memudahkan pengguna mengakses aplikasi dengan lebih mudah.</w:t>
      </w:r>
    </w:p>
    <w:p w14:paraId="3EA1FAF8" w14:textId="77777777" w:rsidR="00E97402" w:rsidRDefault="00BB4CF2">
      <w:pPr>
        <w:pStyle w:val="ReferenceHead"/>
      </w:pPr>
      <w:r>
        <w:t>Daftar Pustaka</w:t>
      </w:r>
    </w:p>
    <w:p w14:paraId="6725C406" w14:textId="77777777" w:rsidR="0019609C" w:rsidRDefault="0019609C" w:rsidP="0019609C">
      <w:pPr>
        <w:pStyle w:val="References"/>
      </w:pPr>
      <w:r>
        <w:t>Allen R. Showalter, 2018. Rubber Tire Manufacturing.</w:t>
      </w:r>
    </w:p>
    <w:p w14:paraId="2EDE0268" w14:textId="77777777" w:rsidR="0019609C" w:rsidRDefault="0019609C" w:rsidP="0019609C">
      <w:pPr>
        <w:pStyle w:val="References"/>
      </w:pPr>
      <w:r>
        <w:t>Hans B Pacejka &amp; Akira Watanabe, 2020. Tire Mechanics and Vehicle Dynamics.</w:t>
      </w:r>
    </w:p>
    <w:p w14:paraId="160F1CA9" w14:textId="77777777" w:rsidR="0019609C" w:rsidRDefault="0019609C" w:rsidP="0019609C">
      <w:pPr>
        <w:pStyle w:val="References"/>
      </w:pPr>
      <w:r>
        <w:t>Jennifer Maynard, 2018. Financial Accounting, Reporting, and Analysis.</w:t>
      </w:r>
    </w:p>
    <w:p w14:paraId="5CCB40CE" w14:textId="77777777" w:rsidR="0019609C" w:rsidRDefault="0019609C" w:rsidP="0019609C">
      <w:pPr>
        <w:pStyle w:val="References"/>
      </w:pPr>
      <w:r>
        <w:t>Larry Ullman, 2016. PHP for the Web: Visual QuickStart Guide.</w:t>
      </w:r>
    </w:p>
    <w:p w14:paraId="7C820EA0" w14:textId="77777777" w:rsidR="0019609C" w:rsidRDefault="0019609C" w:rsidP="0019609C">
      <w:pPr>
        <w:pStyle w:val="References"/>
      </w:pPr>
      <w:r>
        <w:t>Leopold A. Bernstein &amp; John J. Wild, 2000. Analysis of Financial Statements.</w:t>
      </w:r>
    </w:p>
    <w:p w14:paraId="247810A1" w14:textId="77777777" w:rsidR="0019609C" w:rsidRDefault="0019609C" w:rsidP="0019609C">
      <w:pPr>
        <w:pStyle w:val="References"/>
      </w:pPr>
      <w:r>
        <w:t>Luke Welling &amp; Laura Thomson, 2016. PHP and MySQL Web Development.</w:t>
      </w:r>
    </w:p>
    <w:p w14:paraId="2D22B7BF" w14:textId="77777777" w:rsidR="0019609C" w:rsidRDefault="0019609C" w:rsidP="0019609C">
      <w:pPr>
        <w:pStyle w:val="References"/>
      </w:pPr>
      <w:r>
        <w:t>Plugge, Echo, Allan Jardine &amp; Swarnendu De, 2014. Mastering jQuery DataTables.</w:t>
      </w:r>
    </w:p>
    <w:p w14:paraId="27EFEA43" w14:textId="77777777" w:rsidR="0019609C" w:rsidRDefault="0019609C" w:rsidP="0019609C">
      <w:pPr>
        <w:pStyle w:val="References"/>
      </w:pPr>
      <w:r>
        <w:t>R. N. Datta, 1995. Vulcanization of Rubber.</w:t>
      </w:r>
    </w:p>
    <w:p w14:paraId="39FAD7F1" w14:textId="77777777" w:rsidR="0019609C" w:rsidRDefault="0019609C" w:rsidP="0019609C">
      <w:pPr>
        <w:pStyle w:val="References"/>
      </w:pPr>
      <w:r>
        <w:t>R. N. Datta, M. K. De., &amp; R. K. J. Sing, 2007. Rubber Technologist’s Handbook.</w:t>
      </w:r>
    </w:p>
    <w:p w14:paraId="673B1CF4" w14:textId="77777777" w:rsidR="0019609C" w:rsidRDefault="0019609C" w:rsidP="0019609C">
      <w:pPr>
        <w:pStyle w:val="References"/>
      </w:pPr>
      <w:r>
        <w:t>Stephen Penman, 2013. Financial Statement Analysis and Security V.</w:t>
      </w:r>
    </w:p>
    <w:p w14:paraId="61D2A5C3" w14:textId="77777777" w:rsidR="0019609C" w:rsidRDefault="0019609C" w:rsidP="0019609C">
      <w:pPr>
        <w:pStyle w:val="References"/>
      </w:pPr>
      <w:r>
        <w:t>Werner Hofmann,  2019. Rubber Technology Handbook.</w:t>
      </w:r>
    </w:p>
    <w:p w14:paraId="692E23F9" w14:textId="77777777" w:rsidR="0019609C" w:rsidRDefault="0019609C" w:rsidP="0019609C">
      <w:pPr>
        <w:pStyle w:val="References"/>
      </w:pPr>
      <w:r>
        <w:t>Wahana Komputer, 2010. Panduan Belajar MySQL Database Server. Jakarta : Media Kita.</w:t>
      </w:r>
    </w:p>
    <w:p w14:paraId="2A26E425" w14:textId="77777777" w:rsidR="001521C5" w:rsidRPr="0019609C" w:rsidRDefault="0019609C" w:rsidP="0019609C">
      <w:pPr>
        <w:pStyle w:val="References"/>
      </w:pPr>
      <w:r>
        <w:t>Yudho Yudhanto &amp; Helmi Adi Prasetyo, 2018. Panduan Mudah Belajar Framework Laravel. Jakarta : Elex Media Komputindo.</w:t>
      </w:r>
    </w:p>
    <w:p w14:paraId="310B2D5E" w14:textId="77777777" w:rsidR="001521C5" w:rsidRDefault="001521C5" w:rsidP="001521C5">
      <w:pPr>
        <w:pStyle w:val="References"/>
        <w:numPr>
          <w:ilvl w:val="0"/>
          <w:numId w:val="0"/>
        </w:numPr>
        <w:rPr>
          <w:rFonts w:ascii="TimesNewRomanPSMT" w:hAnsi="TimesNewRomanPSMT" w:cs="TimesNewRomanPSMT"/>
        </w:rPr>
      </w:pPr>
    </w:p>
    <w:p w14:paraId="14D84565" w14:textId="77777777" w:rsidR="00BB2A70" w:rsidRDefault="00036B55" w:rsidP="00BB2A70">
      <w:pPr>
        <w:pStyle w:val="References"/>
        <w:numPr>
          <w:ilvl w:val="0"/>
          <w:numId w:val="0"/>
        </w:numPr>
        <w:rPr>
          <w:sz w:val="20"/>
          <w:szCs w:val="20"/>
        </w:rPr>
      </w:pPr>
      <w:r w:rsidRPr="00036B55">
        <w:rPr>
          <w:b/>
          <w:bCs/>
          <w:noProof/>
          <w:sz w:val="20"/>
        </w:rPr>
        <w:t>Calvin Adhikang</w:t>
      </w:r>
      <w:r w:rsidR="00BB2A70" w:rsidRPr="00036B55">
        <w:rPr>
          <w:sz w:val="24"/>
          <w:szCs w:val="20"/>
        </w:rPr>
        <w:t xml:space="preserve"> </w:t>
      </w:r>
      <w:r w:rsidRPr="00036B55">
        <w:rPr>
          <w:sz w:val="20"/>
          <w:szCs w:val="20"/>
        </w:rPr>
        <w:t>Lahir di Surabaya, Jawa Timur, Indonesia pada tahun 2002. Dia menyelesaikan studi S1 di program studi Sistem Informasi ISTTS pada tahun 2024.</w:t>
      </w:r>
      <w:r w:rsidR="00BB2A70" w:rsidRPr="00036B55">
        <w:rPr>
          <w:sz w:val="20"/>
          <w:szCs w:val="20"/>
        </w:rPr>
        <w:t xml:space="preserve"> </w:t>
      </w:r>
    </w:p>
    <w:p w14:paraId="48E5CD64" w14:textId="77777777" w:rsidR="00381A2B" w:rsidRDefault="00381A2B" w:rsidP="00BB2A70">
      <w:pPr>
        <w:pStyle w:val="References"/>
        <w:numPr>
          <w:ilvl w:val="0"/>
          <w:numId w:val="0"/>
        </w:numPr>
        <w:rPr>
          <w:sz w:val="20"/>
          <w:szCs w:val="20"/>
        </w:rPr>
      </w:pPr>
    </w:p>
    <w:p w14:paraId="44FAC7B8" w14:textId="1F704BAA" w:rsidR="00BB2A70" w:rsidRPr="00785491" w:rsidRDefault="00381A2B" w:rsidP="00785491">
      <w:pPr>
        <w:pStyle w:val="References"/>
        <w:numPr>
          <w:ilvl w:val="0"/>
          <w:numId w:val="0"/>
        </w:numPr>
        <w:rPr>
          <w:rFonts w:ascii="TimesNewRomanPSMT" w:hAnsi="TimesNewRomanPSMT" w:cs="TimesNewRomanPSMT"/>
        </w:rPr>
      </w:pPr>
      <w:r w:rsidRPr="00785491">
        <w:rPr>
          <w:b/>
          <w:bCs/>
          <w:sz w:val="20"/>
          <w:szCs w:val="20"/>
        </w:rPr>
        <w:t>Eric Sugiharto</w:t>
      </w:r>
      <w:r>
        <w:rPr>
          <w:sz w:val="20"/>
          <w:szCs w:val="20"/>
        </w:rPr>
        <w:t xml:space="preserve"> </w:t>
      </w:r>
      <w:r w:rsidR="00785491">
        <w:rPr>
          <w:sz w:val="20"/>
          <w:szCs w:val="20"/>
        </w:rPr>
        <w:t>adalah dosen Sistem Informasi di Institut Sains dan Teknologi Terpadu Surabaya (ISTTS). Dia meraih gelar Sarjana Sistem Informasi (S1) dari Sekolah Tinggi Teknik Surabaya (STTS) dan Magister Komputer (S2) dari Institut Sains dan Teknologi Terpadu Surabaya (ISTTS).</w:t>
      </w:r>
    </w:p>
    <w:p w14:paraId="63CCB189" w14:textId="77777777" w:rsidR="0037551B" w:rsidRPr="00CD684F" w:rsidRDefault="0037551B" w:rsidP="00BB2A70">
      <w:pPr>
        <w:pStyle w:val="References"/>
        <w:numPr>
          <w:ilvl w:val="0"/>
          <w:numId w:val="0"/>
        </w:numPr>
      </w:pPr>
    </w:p>
    <w:sectPr w:rsidR="0037551B" w:rsidRPr="00CD684F" w:rsidSect="00E5094B">
      <w:headerReference w:type="even" r:id="rId23"/>
      <w:headerReference w:type="default" r:id="rId24"/>
      <w:footerReference w:type="even" r:id="rId25"/>
      <w:footerReference w:type="default" r:id="rId26"/>
      <w:headerReference w:type="first" r:id="rId27"/>
      <w:footerReference w:type="first" r:id="rId28"/>
      <w:pgSz w:w="11907" w:h="16840" w:code="9"/>
      <w:pgMar w:top="1009" w:right="936" w:bottom="1009" w:left="936" w:header="431" w:footer="431"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551B5" w14:textId="77777777" w:rsidR="0029688E" w:rsidRDefault="0029688E">
      <w:r>
        <w:separator/>
      </w:r>
    </w:p>
  </w:endnote>
  <w:endnote w:type="continuationSeparator" w:id="0">
    <w:p w14:paraId="4B917C6A" w14:textId="77777777" w:rsidR="0029688E" w:rsidRDefault="00296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7C2DD" w14:textId="77777777" w:rsidR="00992DEA" w:rsidRDefault="00992D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65E51" w14:textId="77777777" w:rsidR="00992DEA" w:rsidRDefault="00992D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9748" w14:textId="77777777" w:rsidR="00992DEA" w:rsidRDefault="009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3CDAE" w14:textId="77777777" w:rsidR="0029688E" w:rsidRDefault="0029688E"/>
  </w:footnote>
  <w:footnote w:type="continuationSeparator" w:id="0">
    <w:p w14:paraId="75CFDCBD" w14:textId="77777777" w:rsidR="0029688E" w:rsidRDefault="0029688E">
      <w:r>
        <w:continuationSeparator/>
      </w:r>
    </w:p>
  </w:footnote>
  <w:footnote w:id="1">
    <w:p w14:paraId="7D9596DD" w14:textId="77777777" w:rsidR="007A0E3E" w:rsidRDefault="007A0E3E" w:rsidP="007D487F">
      <w:pPr>
        <w:pStyle w:val="FootnoteText"/>
      </w:pPr>
      <w:r>
        <w:t xml:space="preserve">Calvin Adhiakng, Sistem Informasi, Institut Sains dan Teknologi Terpadu Surabaya, Surabaya, Jawa Timur, Indonesia (e-mail: </w:t>
      </w:r>
      <w:hyperlink r:id="rId1" w:history="1">
        <w:r w:rsidRPr="007A0E3E">
          <w:rPr>
            <w:rStyle w:val="Hyperlink"/>
            <w:color w:val="auto"/>
          </w:rPr>
          <w:t>calvin_a20@mhs.stts.edu</w:t>
        </w:r>
      </w:hyperlink>
      <w:r w:rsidRPr="007A0E3E">
        <w:t>)</w:t>
      </w:r>
    </w:p>
    <w:p w14:paraId="6EC9A780" w14:textId="77777777" w:rsidR="00DE07FA" w:rsidRDefault="007A0E3E">
      <w:pPr>
        <w:pStyle w:val="FootnoteText"/>
      </w:pPr>
      <w:r>
        <w:t xml:space="preserve">Eric Sugiharto, Sistem Informasi, Institut Sains dan Teknologi Terpadu Surabaya, Surabaya, Jawa Timur, Indonesia (e-mail: </w:t>
      </w:r>
      <w:r w:rsidRPr="007A0E3E">
        <w:t>ericsugiharto@stts.edu</w:t>
      </w:r>
      <w:r>
        <w:t>@stts.edu)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D3A79" w14:textId="77777777" w:rsidR="00992DEA" w:rsidRDefault="00992D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A3274" w14:textId="77777777" w:rsidR="00DE07FA" w:rsidRDefault="00E42790">
    <w:pPr>
      <w:framePr w:wrap="auto" w:vAnchor="text" w:hAnchor="margin" w:xAlign="right" w:y="1"/>
    </w:pPr>
    <w:r>
      <w:fldChar w:fldCharType="begin"/>
    </w:r>
    <w:r w:rsidR="00DE07FA">
      <w:instrText xml:space="preserve">PAGE  </w:instrText>
    </w:r>
    <w:r>
      <w:fldChar w:fldCharType="separate"/>
    </w:r>
    <w:r w:rsidR="00721418">
      <w:rPr>
        <w:noProof/>
      </w:rPr>
      <w:t>4</w:t>
    </w:r>
    <w:r>
      <w:fldChar w:fldCharType="end"/>
    </w:r>
  </w:p>
  <w:p w14:paraId="7BBE556B" w14:textId="77777777" w:rsidR="00570DE5" w:rsidRPr="00570DE5" w:rsidRDefault="008F0FE2" w:rsidP="008F0FE2">
    <w:pPr>
      <w:tabs>
        <w:tab w:val="left" w:pos="709"/>
      </w:tabs>
      <w:ind w:right="360"/>
      <w:rPr>
        <w:sz w:val="4"/>
      </w:rPr>
    </w:pPr>
    <w:r>
      <w:rPr>
        <w:noProof/>
        <w:sz w:val="18"/>
        <w:szCs w:val="18"/>
      </w:rPr>
      <w:drawing>
        <wp:anchor distT="0" distB="0" distL="114300" distR="114300" simplePos="0" relativeHeight="251658240" behindDoc="1" locked="0" layoutInCell="1" allowOverlap="1" wp14:anchorId="7AB0C288" wp14:editId="6A23E1AD">
          <wp:simplePos x="0" y="0"/>
          <wp:positionH relativeFrom="column">
            <wp:posOffset>-3810</wp:posOffset>
          </wp:positionH>
          <wp:positionV relativeFrom="paragraph">
            <wp:posOffset>2540</wp:posOffset>
          </wp:positionV>
          <wp:extent cx="330979" cy="330979"/>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ndrawan\AppData\Local\Microsoft\Windows\INetCache\Content.Word\INSYST.PNG"/>
                  <pic:cNvPicPr>
                    <a:picLocks noChangeAspect="1" noChangeArrowheads="1"/>
                  </pic:cNvPicPr>
                </pic:nvPicPr>
                <pic:blipFill>
                  <a:blip r:embed="rId1"/>
                  <a:stretch>
                    <a:fillRect/>
                  </a:stretch>
                </pic:blipFill>
                <pic:spPr bwMode="auto">
                  <a:xfrm>
                    <a:off x="0" y="0"/>
                    <a:ext cx="333375" cy="333375"/>
                  </a:xfrm>
                  <a:prstGeom prst="rect">
                    <a:avLst/>
                  </a:prstGeom>
                  <a:noFill/>
                  <a:ln>
                    <a:noFill/>
                  </a:ln>
                </pic:spPr>
              </pic:pic>
            </a:graphicData>
          </a:graphic>
        </wp:anchor>
      </w:drawing>
    </w:r>
    <w:r>
      <w:t xml:space="preserve"> </w:t>
    </w:r>
    <w:r>
      <w:tab/>
    </w:r>
  </w:p>
  <w:p w14:paraId="4FDFDC70" w14:textId="77777777" w:rsidR="00DE07FA" w:rsidRDefault="00570DE5" w:rsidP="008F0FE2">
    <w:pPr>
      <w:tabs>
        <w:tab w:val="left" w:pos="709"/>
      </w:tabs>
      <w:ind w:right="360"/>
    </w:pPr>
    <w:r>
      <w:tab/>
      <w:t xml:space="preserve">ARTIKEL ILMIAH </w:t>
    </w:r>
    <w:r w:rsidRPr="00992DEA">
      <w:t xml:space="preserve">TUGAS AKHIR </w:t>
    </w:r>
  </w:p>
  <w:p w14:paraId="5A18842F" w14:textId="77777777" w:rsidR="00570DE5" w:rsidRDefault="00570DE5" w:rsidP="008F0FE2">
    <w:pPr>
      <w:tabs>
        <w:tab w:val="left" w:pos="709"/>
      </w:tabs>
      <w:ind w:right="360"/>
    </w:pPr>
    <w:r>
      <w:tab/>
      <w:t xml:space="preserve">INSTITUT SAINS DAN TEKNOLOGI </w:t>
    </w:r>
    <w:r w:rsidR="00813134">
      <w:t>TERPADU</w:t>
    </w:r>
    <w:r>
      <w:t xml:space="preserve"> SURABAYA</w:t>
    </w:r>
  </w:p>
  <w:p w14:paraId="7993F48F" w14:textId="77777777" w:rsidR="00DE07FA" w:rsidRDefault="00DE07FA">
    <w:pPr>
      <w:ind w:right="360"/>
    </w:pPr>
  </w:p>
  <w:p w14:paraId="3C1A0AF5" w14:textId="77777777" w:rsidR="00233C70" w:rsidRDefault="00233C70">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FB222" w14:textId="77777777" w:rsidR="00992DEA" w:rsidRDefault="00992D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99B6AC1"/>
    <w:multiLevelType w:val="hybridMultilevel"/>
    <w:tmpl w:val="27D2F17C"/>
    <w:lvl w:ilvl="0" w:tplc="04090011">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E471C26"/>
    <w:multiLevelType w:val="hybridMultilevel"/>
    <w:tmpl w:val="19A8A806"/>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4C0B2E"/>
    <w:multiLevelType w:val="hybridMultilevel"/>
    <w:tmpl w:val="AB205E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A045F5A"/>
    <w:multiLevelType w:val="hybridMultilevel"/>
    <w:tmpl w:val="8E6EB5D4"/>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2" w15:restartNumberingAfterBreak="0">
    <w:nsid w:val="3A877D64"/>
    <w:multiLevelType w:val="singleLevel"/>
    <w:tmpl w:val="10863542"/>
    <w:lvl w:ilvl="0">
      <w:start w:val="1"/>
      <w:numFmt w:val="decimal"/>
      <w:pStyle w:val="References"/>
      <w:lvlText w:val="[%1]"/>
      <w:lvlJc w:val="left"/>
      <w:pPr>
        <w:tabs>
          <w:tab w:val="num" w:pos="360"/>
        </w:tabs>
        <w:ind w:left="360" w:hanging="360"/>
      </w:pPr>
      <w:rPr>
        <w:i w:val="0"/>
      </w:r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4EC648C1"/>
    <w:multiLevelType w:val="hybridMultilevel"/>
    <w:tmpl w:val="9E6C330E"/>
    <w:lvl w:ilvl="0" w:tplc="CB24AEE2">
      <w:start w:val="1"/>
      <w:numFmt w:val="decimal"/>
      <w:lvlText w:val="%1."/>
      <w:lvlJc w:val="left"/>
      <w:pPr>
        <w:ind w:left="562" w:hanging="360"/>
      </w:pPr>
      <w:rPr>
        <w:rFonts w:hint="default"/>
      </w:rPr>
    </w:lvl>
    <w:lvl w:ilvl="1" w:tplc="38090019" w:tentative="1">
      <w:start w:val="1"/>
      <w:numFmt w:val="lowerLetter"/>
      <w:lvlText w:val="%2."/>
      <w:lvlJc w:val="left"/>
      <w:pPr>
        <w:ind w:left="1282" w:hanging="360"/>
      </w:p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abstractNum w:abstractNumId="29" w15:restartNumberingAfterBreak="0">
    <w:nsid w:val="545C1C69"/>
    <w:multiLevelType w:val="hybridMultilevel"/>
    <w:tmpl w:val="9E6C330E"/>
    <w:lvl w:ilvl="0" w:tplc="FFFFFFFF">
      <w:start w:val="1"/>
      <w:numFmt w:val="decimal"/>
      <w:lvlText w:val="%1."/>
      <w:lvlJc w:val="left"/>
      <w:pPr>
        <w:ind w:left="562" w:hanging="360"/>
      </w:pPr>
      <w:rPr>
        <w:rFonts w:hint="default"/>
      </w:rPr>
    </w:lvl>
    <w:lvl w:ilvl="1" w:tplc="FFFFFFFF" w:tentative="1">
      <w:start w:val="1"/>
      <w:numFmt w:val="lowerLetter"/>
      <w:lvlText w:val="%2."/>
      <w:lvlJc w:val="left"/>
      <w:pPr>
        <w:ind w:left="1282" w:hanging="360"/>
      </w:pPr>
    </w:lvl>
    <w:lvl w:ilvl="2" w:tplc="FFFFFFFF" w:tentative="1">
      <w:start w:val="1"/>
      <w:numFmt w:val="lowerRoman"/>
      <w:lvlText w:val="%3."/>
      <w:lvlJc w:val="right"/>
      <w:pPr>
        <w:ind w:left="2002" w:hanging="180"/>
      </w:pPr>
    </w:lvl>
    <w:lvl w:ilvl="3" w:tplc="FFFFFFFF" w:tentative="1">
      <w:start w:val="1"/>
      <w:numFmt w:val="decimal"/>
      <w:lvlText w:val="%4."/>
      <w:lvlJc w:val="left"/>
      <w:pPr>
        <w:ind w:left="2722" w:hanging="360"/>
      </w:pPr>
    </w:lvl>
    <w:lvl w:ilvl="4" w:tplc="FFFFFFFF" w:tentative="1">
      <w:start w:val="1"/>
      <w:numFmt w:val="lowerLetter"/>
      <w:lvlText w:val="%5."/>
      <w:lvlJc w:val="left"/>
      <w:pPr>
        <w:ind w:left="3442" w:hanging="360"/>
      </w:pPr>
    </w:lvl>
    <w:lvl w:ilvl="5" w:tplc="FFFFFFFF" w:tentative="1">
      <w:start w:val="1"/>
      <w:numFmt w:val="lowerRoman"/>
      <w:lvlText w:val="%6."/>
      <w:lvlJc w:val="right"/>
      <w:pPr>
        <w:ind w:left="4162" w:hanging="180"/>
      </w:pPr>
    </w:lvl>
    <w:lvl w:ilvl="6" w:tplc="FFFFFFFF" w:tentative="1">
      <w:start w:val="1"/>
      <w:numFmt w:val="decimal"/>
      <w:lvlText w:val="%7."/>
      <w:lvlJc w:val="left"/>
      <w:pPr>
        <w:ind w:left="4882" w:hanging="360"/>
      </w:pPr>
    </w:lvl>
    <w:lvl w:ilvl="7" w:tplc="FFFFFFFF" w:tentative="1">
      <w:start w:val="1"/>
      <w:numFmt w:val="lowerLetter"/>
      <w:lvlText w:val="%8."/>
      <w:lvlJc w:val="left"/>
      <w:pPr>
        <w:ind w:left="5602" w:hanging="360"/>
      </w:pPr>
    </w:lvl>
    <w:lvl w:ilvl="8" w:tplc="FFFFFFFF" w:tentative="1">
      <w:start w:val="1"/>
      <w:numFmt w:val="lowerRoman"/>
      <w:lvlText w:val="%9."/>
      <w:lvlJc w:val="right"/>
      <w:pPr>
        <w:ind w:left="6322" w:hanging="180"/>
      </w:pPr>
    </w:lvl>
  </w:abstractNum>
  <w:abstractNum w:abstractNumId="3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5CEB5AA6"/>
    <w:multiLevelType w:val="hybridMultilevel"/>
    <w:tmpl w:val="E9805D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10011B3"/>
    <w:multiLevelType w:val="hybridMultilevel"/>
    <w:tmpl w:val="DA207B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4" w15:restartNumberingAfterBreak="0">
    <w:nsid w:val="6FA25911"/>
    <w:multiLevelType w:val="hybridMultilevel"/>
    <w:tmpl w:val="5D0E55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1904A1"/>
    <w:multiLevelType w:val="hybridMultilevel"/>
    <w:tmpl w:val="E9805D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43470970">
    <w:abstractNumId w:val="11"/>
  </w:num>
  <w:num w:numId="2" w16cid:durableId="639919116">
    <w:abstractNumId w:val="18"/>
  </w:num>
  <w:num w:numId="3" w16cid:durableId="641739925">
    <w:abstractNumId w:val="18"/>
    <w:lvlOverride w:ilvl="0">
      <w:lvl w:ilvl="0">
        <w:start w:val="1"/>
        <w:numFmt w:val="decimal"/>
        <w:lvlText w:val="%1."/>
        <w:legacy w:legacy="1" w:legacySpace="0" w:legacyIndent="360"/>
        <w:lvlJc w:val="left"/>
        <w:pPr>
          <w:ind w:left="360" w:hanging="360"/>
        </w:pPr>
      </w:lvl>
    </w:lvlOverride>
  </w:num>
  <w:num w:numId="4" w16cid:durableId="660233268">
    <w:abstractNumId w:val="18"/>
    <w:lvlOverride w:ilvl="0">
      <w:lvl w:ilvl="0">
        <w:start w:val="1"/>
        <w:numFmt w:val="decimal"/>
        <w:lvlText w:val="%1."/>
        <w:legacy w:legacy="1" w:legacySpace="0" w:legacyIndent="360"/>
        <w:lvlJc w:val="left"/>
        <w:pPr>
          <w:ind w:left="360" w:hanging="360"/>
        </w:pPr>
      </w:lvl>
    </w:lvlOverride>
  </w:num>
  <w:num w:numId="5" w16cid:durableId="1625191571">
    <w:abstractNumId w:val="18"/>
    <w:lvlOverride w:ilvl="0">
      <w:lvl w:ilvl="0">
        <w:start w:val="1"/>
        <w:numFmt w:val="decimal"/>
        <w:lvlText w:val="%1."/>
        <w:legacy w:legacy="1" w:legacySpace="0" w:legacyIndent="360"/>
        <w:lvlJc w:val="left"/>
        <w:pPr>
          <w:ind w:left="360" w:hanging="360"/>
        </w:pPr>
      </w:lvl>
    </w:lvlOverride>
  </w:num>
  <w:num w:numId="6" w16cid:durableId="461575174">
    <w:abstractNumId w:val="25"/>
  </w:num>
  <w:num w:numId="7" w16cid:durableId="1958681392">
    <w:abstractNumId w:val="25"/>
    <w:lvlOverride w:ilvl="0">
      <w:lvl w:ilvl="0">
        <w:start w:val="1"/>
        <w:numFmt w:val="decimal"/>
        <w:lvlText w:val="%1."/>
        <w:legacy w:legacy="1" w:legacySpace="0" w:legacyIndent="360"/>
        <w:lvlJc w:val="left"/>
        <w:pPr>
          <w:ind w:left="360" w:hanging="360"/>
        </w:pPr>
      </w:lvl>
    </w:lvlOverride>
  </w:num>
  <w:num w:numId="8" w16cid:durableId="2030832825">
    <w:abstractNumId w:val="25"/>
    <w:lvlOverride w:ilvl="0">
      <w:lvl w:ilvl="0">
        <w:start w:val="1"/>
        <w:numFmt w:val="decimal"/>
        <w:lvlText w:val="%1."/>
        <w:legacy w:legacy="1" w:legacySpace="0" w:legacyIndent="360"/>
        <w:lvlJc w:val="left"/>
        <w:pPr>
          <w:ind w:left="360" w:hanging="360"/>
        </w:pPr>
      </w:lvl>
    </w:lvlOverride>
  </w:num>
  <w:num w:numId="9" w16cid:durableId="1525704178">
    <w:abstractNumId w:val="25"/>
    <w:lvlOverride w:ilvl="0">
      <w:lvl w:ilvl="0">
        <w:start w:val="1"/>
        <w:numFmt w:val="decimal"/>
        <w:lvlText w:val="%1."/>
        <w:legacy w:legacy="1" w:legacySpace="0" w:legacyIndent="360"/>
        <w:lvlJc w:val="left"/>
        <w:pPr>
          <w:ind w:left="360" w:hanging="360"/>
        </w:pPr>
      </w:lvl>
    </w:lvlOverride>
  </w:num>
  <w:num w:numId="10" w16cid:durableId="429005645">
    <w:abstractNumId w:val="25"/>
    <w:lvlOverride w:ilvl="0">
      <w:lvl w:ilvl="0">
        <w:start w:val="1"/>
        <w:numFmt w:val="decimal"/>
        <w:lvlText w:val="%1."/>
        <w:legacy w:legacy="1" w:legacySpace="0" w:legacyIndent="360"/>
        <w:lvlJc w:val="left"/>
        <w:pPr>
          <w:ind w:left="360" w:hanging="360"/>
        </w:pPr>
      </w:lvl>
    </w:lvlOverride>
  </w:num>
  <w:num w:numId="11" w16cid:durableId="47414380">
    <w:abstractNumId w:val="25"/>
    <w:lvlOverride w:ilvl="0">
      <w:lvl w:ilvl="0">
        <w:start w:val="1"/>
        <w:numFmt w:val="decimal"/>
        <w:lvlText w:val="%1."/>
        <w:legacy w:legacy="1" w:legacySpace="0" w:legacyIndent="360"/>
        <w:lvlJc w:val="left"/>
        <w:pPr>
          <w:ind w:left="360" w:hanging="360"/>
        </w:pPr>
      </w:lvl>
    </w:lvlOverride>
  </w:num>
  <w:num w:numId="12" w16cid:durableId="1448574742">
    <w:abstractNumId w:val="22"/>
  </w:num>
  <w:num w:numId="13" w16cid:durableId="1461920150">
    <w:abstractNumId w:val="13"/>
  </w:num>
  <w:num w:numId="14" w16cid:durableId="198052014">
    <w:abstractNumId w:val="30"/>
  </w:num>
  <w:num w:numId="15" w16cid:durableId="47389076">
    <w:abstractNumId w:val="27"/>
  </w:num>
  <w:num w:numId="16" w16cid:durableId="2086295786">
    <w:abstractNumId w:val="40"/>
  </w:num>
  <w:num w:numId="17" w16cid:durableId="601256379">
    <w:abstractNumId w:val="16"/>
  </w:num>
  <w:num w:numId="18" w16cid:durableId="1062557814">
    <w:abstractNumId w:val="14"/>
  </w:num>
  <w:num w:numId="19" w16cid:durableId="118651928">
    <w:abstractNumId w:val="33"/>
  </w:num>
  <w:num w:numId="20" w16cid:durableId="1508639246">
    <w:abstractNumId w:val="23"/>
  </w:num>
  <w:num w:numId="21" w16cid:durableId="6550362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14989176">
    <w:abstractNumId w:val="39"/>
  </w:num>
  <w:num w:numId="23" w16cid:durableId="1754622900">
    <w:abstractNumId w:val="38"/>
  </w:num>
  <w:num w:numId="24" w16cid:durableId="140201577">
    <w:abstractNumId w:val="26"/>
  </w:num>
  <w:num w:numId="25" w16cid:durableId="607813007">
    <w:abstractNumId w:val="37"/>
  </w:num>
  <w:num w:numId="26" w16cid:durableId="469516843">
    <w:abstractNumId w:val="12"/>
  </w:num>
  <w:num w:numId="27" w16cid:durableId="1343779093">
    <w:abstractNumId w:val="35"/>
  </w:num>
  <w:num w:numId="28" w16cid:durableId="1233733009">
    <w:abstractNumId w:val="19"/>
  </w:num>
  <w:num w:numId="29" w16cid:durableId="1901138686">
    <w:abstractNumId w:val="24"/>
  </w:num>
  <w:num w:numId="30" w16cid:durableId="1611548921">
    <w:abstractNumId w:val="10"/>
  </w:num>
  <w:num w:numId="31" w16cid:durableId="430900578">
    <w:abstractNumId w:val="8"/>
  </w:num>
  <w:num w:numId="32" w16cid:durableId="1643079264">
    <w:abstractNumId w:val="7"/>
  </w:num>
  <w:num w:numId="33" w16cid:durableId="2024238621">
    <w:abstractNumId w:val="6"/>
  </w:num>
  <w:num w:numId="34" w16cid:durableId="2085641418">
    <w:abstractNumId w:val="5"/>
  </w:num>
  <w:num w:numId="35" w16cid:durableId="377901680">
    <w:abstractNumId w:val="9"/>
  </w:num>
  <w:num w:numId="36" w16cid:durableId="545872306">
    <w:abstractNumId w:val="4"/>
  </w:num>
  <w:num w:numId="37" w16cid:durableId="612831046">
    <w:abstractNumId w:val="3"/>
  </w:num>
  <w:num w:numId="38" w16cid:durableId="905190430">
    <w:abstractNumId w:val="2"/>
  </w:num>
  <w:num w:numId="39" w16cid:durableId="1933472750">
    <w:abstractNumId w:val="1"/>
  </w:num>
  <w:num w:numId="40" w16cid:durableId="1957633843">
    <w:abstractNumId w:val="0"/>
  </w:num>
  <w:num w:numId="41" w16cid:durableId="1673987323">
    <w:abstractNumId w:val="15"/>
  </w:num>
  <w:num w:numId="42" w16cid:durableId="373164498">
    <w:abstractNumId w:val="17"/>
  </w:num>
  <w:num w:numId="43" w16cid:durableId="673991855">
    <w:abstractNumId w:val="21"/>
  </w:num>
  <w:num w:numId="44" w16cid:durableId="1152404516">
    <w:abstractNumId w:val="20"/>
  </w:num>
  <w:num w:numId="45" w16cid:durableId="207491375">
    <w:abstractNumId w:val="32"/>
  </w:num>
  <w:num w:numId="46" w16cid:durableId="1694186865">
    <w:abstractNumId w:val="28"/>
  </w:num>
  <w:num w:numId="47" w16cid:durableId="1997491195">
    <w:abstractNumId w:val="34"/>
  </w:num>
  <w:num w:numId="48" w16cid:durableId="1640527739">
    <w:abstractNumId w:val="31"/>
  </w:num>
  <w:num w:numId="49" w16cid:durableId="944537429">
    <w:abstractNumId w:val="36"/>
  </w:num>
  <w:num w:numId="50" w16cid:durableId="4703666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DEA"/>
    <w:rsid w:val="00004C08"/>
    <w:rsid w:val="000119F7"/>
    <w:rsid w:val="00023C72"/>
    <w:rsid w:val="00025E44"/>
    <w:rsid w:val="000322A8"/>
    <w:rsid w:val="00036B55"/>
    <w:rsid w:val="00042E13"/>
    <w:rsid w:val="00044894"/>
    <w:rsid w:val="00047086"/>
    <w:rsid w:val="00053EDC"/>
    <w:rsid w:val="00077A04"/>
    <w:rsid w:val="000800AD"/>
    <w:rsid w:val="00084EE3"/>
    <w:rsid w:val="000A168B"/>
    <w:rsid w:val="000A3D8D"/>
    <w:rsid w:val="000A6996"/>
    <w:rsid w:val="000A7663"/>
    <w:rsid w:val="000C7FD7"/>
    <w:rsid w:val="000D2BDE"/>
    <w:rsid w:val="000D4ED7"/>
    <w:rsid w:val="000E5043"/>
    <w:rsid w:val="00104BB0"/>
    <w:rsid w:val="0010794E"/>
    <w:rsid w:val="001130FF"/>
    <w:rsid w:val="00114AED"/>
    <w:rsid w:val="001217D0"/>
    <w:rsid w:val="00124399"/>
    <w:rsid w:val="0013354F"/>
    <w:rsid w:val="00140165"/>
    <w:rsid w:val="00143F2E"/>
    <w:rsid w:val="001443DD"/>
    <w:rsid w:val="00144E72"/>
    <w:rsid w:val="00146595"/>
    <w:rsid w:val="001521C5"/>
    <w:rsid w:val="0015266E"/>
    <w:rsid w:val="001556F7"/>
    <w:rsid w:val="00171FDB"/>
    <w:rsid w:val="001740B1"/>
    <w:rsid w:val="00174C09"/>
    <w:rsid w:val="00175440"/>
    <w:rsid w:val="001768FF"/>
    <w:rsid w:val="00181BB5"/>
    <w:rsid w:val="00182814"/>
    <w:rsid w:val="00184A5B"/>
    <w:rsid w:val="00186621"/>
    <w:rsid w:val="0019024E"/>
    <w:rsid w:val="00192BE4"/>
    <w:rsid w:val="0019609C"/>
    <w:rsid w:val="00197447"/>
    <w:rsid w:val="00197E3B"/>
    <w:rsid w:val="001A0520"/>
    <w:rsid w:val="001A178A"/>
    <w:rsid w:val="001A38E4"/>
    <w:rsid w:val="001A60B1"/>
    <w:rsid w:val="001A7948"/>
    <w:rsid w:val="001B36B1"/>
    <w:rsid w:val="001B6708"/>
    <w:rsid w:val="001B6A1B"/>
    <w:rsid w:val="001C36A7"/>
    <w:rsid w:val="001D55A1"/>
    <w:rsid w:val="001E3260"/>
    <w:rsid w:val="001E5CBA"/>
    <w:rsid w:val="001E7533"/>
    <w:rsid w:val="001E7B7A"/>
    <w:rsid w:val="001F3F3B"/>
    <w:rsid w:val="001F4C5C"/>
    <w:rsid w:val="00202183"/>
    <w:rsid w:val="00204478"/>
    <w:rsid w:val="00211D76"/>
    <w:rsid w:val="00214762"/>
    <w:rsid w:val="00214E2E"/>
    <w:rsid w:val="00216141"/>
    <w:rsid w:val="00217186"/>
    <w:rsid w:val="00220ED3"/>
    <w:rsid w:val="00233C70"/>
    <w:rsid w:val="00233F91"/>
    <w:rsid w:val="002434A1"/>
    <w:rsid w:val="0024417F"/>
    <w:rsid w:val="002535A1"/>
    <w:rsid w:val="0025556A"/>
    <w:rsid w:val="00261534"/>
    <w:rsid w:val="00263943"/>
    <w:rsid w:val="00267B35"/>
    <w:rsid w:val="002750A6"/>
    <w:rsid w:val="00277808"/>
    <w:rsid w:val="00280C87"/>
    <w:rsid w:val="00291F8B"/>
    <w:rsid w:val="0029688E"/>
    <w:rsid w:val="002C24EB"/>
    <w:rsid w:val="002C3F7F"/>
    <w:rsid w:val="002C434D"/>
    <w:rsid w:val="002D1A69"/>
    <w:rsid w:val="002D31F9"/>
    <w:rsid w:val="002D3374"/>
    <w:rsid w:val="002E650C"/>
    <w:rsid w:val="002F1419"/>
    <w:rsid w:val="002F6F37"/>
    <w:rsid w:val="002F7910"/>
    <w:rsid w:val="00301055"/>
    <w:rsid w:val="003041EB"/>
    <w:rsid w:val="00331C0C"/>
    <w:rsid w:val="00332085"/>
    <w:rsid w:val="003427CE"/>
    <w:rsid w:val="00346B75"/>
    <w:rsid w:val="003504F7"/>
    <w:rsid w:val="00355C05"/>
    <w:rsid w:val="00356230"/>
    <w:rsid w:val="00360269"/>
    <w:rsid w:val="003606FE"/>
    <w:rsid w:val="00372C59"/>
    <w:rsid w:val="00373E8E"/>
    <w:rsid w:val="0037551B"/>
    <w:rsid w:val="00381A2B"/>
    <w:rsid w:val="00384099"/>
    <w:rsid w:val="00384B87"/>
    <w:rsid w:val="00384C2C"/>
    <w:rsid w:val="00385D7D"/>
    <w:rsid w:val="003912B2"/>
    <w:rsid w:val="003913AC"/>
    <w:rsid w:val="00392A42"/>
    <w:rsid w:val="00392DBA"/>
    <w:rsid w:val="00394CB2"/>
    <w:rsid w:val="003A2E51"/>
    <w:rsid w:val="003A37B6"/>
    <w:rsid w:val="003A447C"/>
    <w:rsid w:val="003A5706"/>
    <w:rsid w:val="003B114A"/>
    <w:rsid w:val="003C0C53"/>
    <w:rsid w:val="003C26A2"/>
    <w:rsid w:val="003C2B26"/>
    <w:rsid w:val="003C3322"/>
    <w:rsid w:val="003C39B1"/>
    <w:rsid w:val="003C68C2"/>
    <w:rsid w:val="003D4CAE"/>
    <w:rsid w:val="003E1E39"/>
    <w:rsid w:val="003E697A"/>
    <w:rsid w:val="003E6E49"/>
    <w:rsid w:val="003F26BD"/>
    <w:rsid w:val="003F52AD"/>
    <w:rsid w:val="0040168A"/>
    <w:rsid w:val="00403ECA"/>
    <w:rsid w:val="00404408"/>
    <w:rsid w:val="00407D8C"/>
    <w:rsid w:val="004137F0"/>
    <w:rsid w:val="00430907"/>
    <w:rsid w:val="0043144F"/>
    <w:rsid w:val="00431BFA"/>
    <w:rsid w:val="004353CF"/>
    <w:rsid w:val="00440A6A"/>
    <w:rsid w:val="00446CF9"/>
    <w:rsid w:val="00451E79"/>
    <w:rsid w:val="00460379"/>
    <w:rsid w:val="004617D0"/>
    <w:rsid w:val="004631BC"/>
    <w:rsid w:val="004674EB"/>
    <w:rsid w:val="00473262"/>
    <w:rsid w:val="00476A0C"/>
    <w:rsid w:val="00484761"/>
    <w:rsid w:val="00484DD5"/>
    <w:rsid w:val="00486120"/>
    <w:rsid w:val="00487FDF"/>
    <w:rsid w:val="004939C5"/>
    <w:rsid w:val="00496FFB"/>
    <w:rsid w:val="004A26EA"/>
    <w:rsid w:val="004A47A8"/>
    <w:rsid w:val="004C1E16"/>
    <w:rsid w:val="004C2543"/>
    <w:rsid w:val="004C3F2B"/>
    <w:rsid w:val="004C64DB"/>
    <w:rsid w:val="004D09B4"/>
    <w:rsid w:val="004D150D"/>
    <w:rsid w:val="004D15CA"/>
    <w:rsid w:val="004D20F3"/>
    <w:rsid w:val="004E2671"/>
    <w:rsid w:val="004E3E4C"/>
    <w:rsid w:val="004E4E00"/>
    <w:rsid w:val="004F04F5"/>
    <w:rsid w:val="004F23A0"/>
    <w:rsid w:val="004F2F25"/>
    <w:rsid w:val="004F6D02"/>
    <w:rsid w:val="005003E3"/>
    <w:rsid w:val="0050121D"/>
    <w:rsid w:val="005052CD"/>
    <w:rsid w:val="00506545"/>
    <w:rsid w:val="00520CC2"/>
    <w:rsid w:val="00537429"/>
    <w:rsid w:val="00550A26"/>
    <w:rsid w:val="00550BF5"/>
    <w:rsid w:val="00553177"/>
    <w:rsid w:val="005552B9"/>
    <w:rsid w:val="00562D7F"/>
    <w:rsid w:val="005665B5"/>
    <w:rsid w:val="00567A70"/>
    <w:rsid w:val="00570DE5"/>
    <w:rsid w:val="005877A7"/>
    <w:rsid w:val="005907A4"/>
    <w:rsid w:val="00596DBD"/>
    <w:rsid w:val="005A0701"/>
    <w:rsid w:val="005A0C05"/>
    <w:rsid w:val="005A2A15"/>
    <w:rsid w:val="005A6B8B"/>
    <w:rsid w:val="005A7588"/>
    <w:rsid w:val="005B25BA"/>
    <w:rsid w:val="005B3C7D"/>
    <w:rsid w:val="005B736B"/>
    <w:rsid w:val="005D0F7F"/>
    <w:rsid w:val="005D1B15"/>
    <w:rsid w:val="005D2824"/>
    <w:rsid w:val="005D4F1A"/>
    <w:rsid w:val="005D5C23"/>
    <w:rsid w:val="005D616A"/>
    <w:rsid w:val="005D72BB"/>
    <w:rsid w:val="005E692F"/>
    <w:rsid w:val="005F19D7"/>
    <w:rsid w:val="005F4A54"/>
    <w:rsid w:val="005F61D6"/>
    <w:rsid w:val="005F62F4"/>
    <w:rsid w:val="005F6CC4"/>
    <w:rsid w:val="00601F35"/>
    <w:rsid w:val="0062114B"/>
    <w:rsid w:val="00623698"/>
    <w:rsid w:val="00625E96"/>
    <w:rsid w:val="0062787A"/>
    <w:rsid w:val="0063165B"/>
    <w:rsid w:val="00631B90"/>
    <w:rsid w:val="00634DBF"/>
    <w:rsid w:val="0064252C"/>
    <w:rsid w:val="00643A92"/>
    <w:rsid w:val="00647C09"/>
    <w:rsid w:val="00647CAF"/>
    <w:rsid w:val="00651F2C"/>
    <w:rsid w:val="00661877"/>
    <w:rsid w:val="0066292A"/>
    <w:rsid w:val="006656A6"/>
    <w:rsid w:val="00665B40"/>
    <w:rsid w:val="00670F23"/>
    <w:rsid w:val="006762DC"/>
    <w:rsid w:val="00677371"/>
    <w:rsid w:val="0067740B"/>
    <w:rsid w:val="00681E85"/>
    <w:rsid w:val="00684014"/>
    <w:rsid w:val="00692024"/>
    <w:rsid w:val="00693D5D"/>
    <w:rsid w:val="006A51FE"/>
    <w:rsid w:val="006B146F"/>
    <w:rsid w:val="006B1B08"/>
    <w:rsid w:val="006B3774"/>
    <w:rsid w:val="006B4866"/>
    <w:rsid w:val="006B6A23"/>
    <w:rsid w:val="006B7F03"/>
    <w:rsid w:val="006D2AAE"/>
    <w:rsid w:val="006E3668"/>
    <w:rsid w:val="006F3A1C"/>
    <w:rsid w:val="006F5687"/>
    <w:rsid w:val="006F5886"/>
    <w:rsid w:val="00706604"/>
    <w:rsid w:val="00711643"/>
    <w:rsid w:val="00717985"/>
    <w:rsid w:val="00721418"/>
    <w:rsid w:val="00722482"/>
    <w:rsid w:val="00725B45"/>
    <w:rsid w:val="00725B7E"/>
    <w:rsid w:val="007306AA"/>
    <w:rsid w:val="0073484C"/>
    <w:rsid w:val="00740188"/>
    <w:rsid w:val="00740747"/>
    <w:rsid w:val="00742521"/>
    <w:rsid w:val="00742AD3"/>
    <w:rsid w:val="00750094"/>
    <w:rsid w:val="00752F3C"/>
    <w:rsid w:val="007566D4"/>
    <w:rsid w:val="00762D83"/>
    <w:rsid w:val="007660B3"/>
    <w:rsid w:val="00767ED4"/>
    <w:rsid w:val="0077469F"/>
    <w:rsid w:val="00774A1A"/>
    <w:rsid w:val="00775048"/>
    <w:rsid w:val="00785491"/>
    <w:rsid w:val="00786CF2"/>
    <w:rsid w:val="00787DF6"/>
    <w:rsid w:val="007903E1"/>
    <w:rsid w:val="0079767D"/>
    <w:rsid w:val="007A0E3E"/>
    <w:rsid w:val="007A22E1"/>
    <w:rsid w:val="007B05C4"/>
    <w:rsid w:val="007B0E44"/>
    <w:rsid w:val="007B1001"/>
    <w:rsid w:val="007B63D6"/>
    <w:rsid w:val="007C4336"/>
    <w:rsid w:val="007D4707"/>
    <w:rsid w:val="007D487F"/>
    <w:rsid w:val="007D4DBB"/>
    <w:rsid w:val="007D6F30"/>
    <w:rsid w:val="007E42DB"/>
    <w:rsid w:val="007F7606"/>
    <w:rsid w:val="007F7AA6"/>
    <w:rsid w:val="008048A9"/>
    <w:rsid w:val="00813134"/>
    <w:rsid w:val="00817B4C"/>
    <w:rsid w:val="00823624"/>
    <w:rsid w:val="0082527A"/>
    <w:rsid w:val="00827424"/>
    <w:rsid w:val="00837E47"/>
    <w:rsid w:val="008518FE"/>
    <w:rsid w:val="0085659C"/>
    <w:rsid w:val="00856DF5"/>
    <w:rsid w:val="00860D66"/>
    <w:rsid w:val="00866661"/>
    <w:rsid w:val="00871830"/>
    <w:rsid w:val="00872026"/>
    <w:rsid w:val="00876AFD"/>
    <w:rsid w:val="0087792E"/>
    <w:rsid w:val="00883EAF"/>
    <w:rsid w:val="00885258"/>
    <w:rsid w:val="008947B8"/>
    <w:rsid w:val="008A30C3"/>
    <w:rsid w:val="008A3C23"/>
    <w:rsid w:val="008B22CD"/>
    <w:rsid w:val="008B2EA8"/>
    <w:rsid w:val="008B30ED"/>
    <w:rsid w:val="008B6DCD"/>
    <w:rsid w:val="008B7796"/>
    <w:rsid w:val="008C49CC"/>
    <w:rsid w:val="008D3606"/>
    <w:rsid w:val="008D69E9"/>
    <w:rsid w:val="008E0645"/>
    <w:rsid w:val="008E3BDA"/>
    <w:rsid w:val="008F0FE2"/>
    <w:rsid w:val="008F24D7"/>
    <w:rsid w:val="008F58CE"/>
    <w:rsid w:val="008F594A"/>
    <w:rsid w:val="008F7BF7"/>
    <w:rsid w:val="00902B83"/>
    <w:rsid w:val="00902F10"/>
    <w:rsid w:val="00904C7E"/>
    <w:rsid w:val="009100E2"/>
    <w:rsid w:val="0091035B"/>
    <w:rsid w:val="0091506B"/>
    <w:rsid w:val="00922428"/>
    <w:rsid w:val="00923962"/>
    <w:rsid w:val="00923B08"/>
    <w:rsid w:val="00923B21"/>
    <w:rsid w:val="00923EB7"/>
    <w:rsid w:val="00927C30"/>
    <w:rsid w:val="00933DAF"/>
    <w:rsid w:val="009352FF"/>
    <w:rsid w:val="0093714D"/>
    <w:rsid w:val="00937ABE"/>
    <w:rsid w:val="00941B76"/>
    <w:rsid w:val="00955F28"/>
    <w:rsid w:val="009638AB"/>
    <w:rsid w:val="009800B1"/>
    <w:rsid w:val="00981A2B"/>
    <w:rsid w:val="0098305D"/>
    <w:rsid w:val="009833BC"/>
    <w:rsid w:val="009871BC"/>
    <w:rsid w:val="00992DEA"/>
    <w:rsid w:val="009A1B14"/>
    <w:rsid w:val="009A1F6E"/>
    <w:rsid w:val="009C72B0"/>
    <w:rsid w:val="009C7D17"/>
    <w:rsid w:val="009D42AC"/>
    <w:rsid w:val="009D5733"/>
    <w:rsid w:val="009E4521"/>
    <w:rsid w:val="009E484E"/>
    <w:rsid w:val="009F40FB"/>
    <w:rsid w:val="009F6211"/>
    <w:rsid w:val="00A17592"/>
    <w:rsid w:val="00A22FCB"/>
    <w:rsid w:val="00A24C3F"/>
    <w:rsid w:val="00A25C1A"/>
    <w:rsid w:val="00A32533"/>
    <w:rsid w:val="00A450EB"/>
    <w:rsid w:val="00A472F1"/>
    <w:rsid w:val="00A50BD7"/>
    <w:rsid w:val="00A5237D"/>
    <w:rsid w:val="00A554A3"/>
    <w:rsid w:val="00A6020F"/>
    <w:rsid w:val="00A616CD"/>
    <w:rsid w:val="00A62D31"/>
    <w:rsid w:val="00A657EC"/>
    <w:rsid w:val="00A758EA"/>
    <w:rsid w:val="00A7595F"/>
    <w:rsid w:val="00A77E47"/>
    <w:rsid w:val="00A84901"/>
    <w:rsid w:val="00A852B9"/>
    <w:rsid w:val="00A92C6C"/>
    <w:rsid w:val="00A95C50"/>
    <w:rsid w:val="00AA2886"/>
    <w:rsid w:val="00AA7D11"/>
    <w:rsid w:val="00AB1AC4"/>
    <w:rsid w:val="00AB79A6"/>
    <w:rsid w:val="00AC4850"/>
    <w:rsid w:val="00AC65C4"/>
    <w:rsid w:val="00AE6DFB"/>
    <w:rsid w:val="00B0169B"/>
    <w:rsid w:val="00B019FA"/>
    <w:rsid w:val="00B10966"/>
    <w:rsid w:val="00B10E04"/>
    <w:rsid w:val="00B13A10"/>
    <w:rsid w:val="00B157B7"/>
    <w:rsid w:val="00B17365"/>
    <w:rsid w:val="00B24779"/>
    <w:rsid w:val="00B34301"/>
    <w:rsid w:val="00B35235"/>
    <w:rsid w:val="00B3738B"/>
    <w:rsid w:val="00B47B59"/>
    <w:rsid w:val="00B53F81"/>
    <w:rsid w:val="00B56C2B"/>
    <w:rsid w:val="00B65BD3"/>
    <w:rsid w:val="00B70469"/>
    <w:rsid w:val="00B72DD8"/>
    <w:rsid w:val="00B72E09"/>
    <w:rsid w:val="00B756AC"/>
    <w:rsid w:val="00B763AE"/>
    <w:rsid w:val="00B76D43"/>
    <w:rsid w:val="00B90E94"/>
    <w:rsid w:val="00BB03FF"/>
    <w:rsid w:val="00BB1DCF"/>
    <w:rsid w:val="00BB2A70"/>
    <w:rsid w:val="00BB4CF2"/>
    <w:rsid w:val="00BB52CA"/>
    <w:rsid w:val="00BC3B98"/>
    <w:rsid w:val="00BC4D52"/>
    <w:rsid w:val="00BC76F9"/>
    <w:rsid w:val="00BD0627"/>
    <w:rsid w:val="00BD26F9"/>
    <w:rsid w:val="00BD3041"/>
    <w:rsid w:val="00BD556A"/>
    <w:rsid w:val="00BE26E2"/>
    <w:rsid w:val="00BE45AA"/>
    <w:rsid w:val="00BF0C69"/>
    <w:rsid w:val="00BF1B26"/>
    <w:rsid w:val="00BF629B"/>
    <w:rsid w:val="00BF655C"/>
    <w:rsid w:val="00BF7B46"/>
    <w:rsid w:val="00C03DA7"/>
    <w:rsid w:val="00C075EF"/>
    <w:rsid w:val="00C07C44"/>
    <w:rsid w:val="00C11E83"/>
    <w:rsid w:val="00C12C68"/>
    <w:rsid w:val="00C2378A"/>
    <w:rsid w:val="00C26A2D"/>
    <w:rsid w:val="00C31F47"/>
    <w:rsid w:val="00C378A1"/>
    <w:rsid w:val="00C410E8"/>
    <w:rsid w:val="00C415CA"/>
    <w:rsid w:val="00C5741C"/>
    <w:rsid w:val="00C57863"/>
    <w:rsid w:val="00C621D6"/>
    <w:rsid w:val="00C65E2C"/>
    <w:rsid w:val="00C676CF"/>
    <w:rsid w:val="00C67D83"/>
    <w:rsid w:val="00C7356C"/>
    <w:rsid w:val="00C76BBC"/>
    <w:rsid w:val="00C8001D"/>
    <w:rsid w:val="00C82D86"/>
    <w:rsid w:val="00C87201"/>
    <w:rsid w:val="00C92CDF"/>
    <w:rsid w:val="00C957FD"/>
    <w:rsid w:val="00CA333F"/>
    <w:rsid w:val="00CA589C"/>
    <w:rsid w:val="00CB1FED"/>
    <w:rsid w:val="00CB3E6B"/>
    <w:rsid w:val="00CB4B8D"/>
    <w:rsid w:val="00CB5E8B"/>
    <w:rsid w:val="00CC0DDA"/>
    <w:rsid w:val="00CC1028"/>
    <w:rsid w:val="00CC530C"/>
    <w:rsid w:val="00CD684F"/>
    <w:rsid w:val="00CD7BEF"/>
    <w:rsid w:val="00CE0943"/>
    <w:rsid w:val="00CF604B"/>
    <w:rsid w:val="00D00AC8"/>
    <w:rsid w:val="00D0617A"/>
    <w:rsid w:val="00D06623"/>
    <w:rsid w:val="00D07766"/>
    <w:rsid w:val="00D12E20"/>
    <w:rsid w:val="00D14C6B"/>
    <w:rsid w:val="00D22936"/>
    <w:rsid w:val="00D32A91"/>
    <w:rsid w:val="00D35E5D"/>
    <w:rsid w:val="00D44371"/>
    <w:rsid w:val="00D456F3"/>
    <w:rsid w:val="00D53288"/>
    <w:rsid w:val="00D5536F"/>
    <w:rsid w:val="00D56935"/>
    <w:rsid w:val="00D6255D"/>
    <w:rsid w:val="00D66158"/>
    <w:rsid w:val="00D70AFE"/>
    <w:rsid w:val="00D758C6"/>
    <w:rsid w:val="00D84D80"/>
    <w:rsid w:val="00D90C10"/>
    <w:rsid w:val="00D92E96"/>
    <w:rsid w:val="00D93758"/>
    <w:rsid w:val="00D96ADD"/>
    <w:rsid w:val="00DA00E3"/>
    <w:rsid w:val="00DA0C17"/>
    <w:rsid w:val="00DA258C"/>
    <w:rsid w:val="00DB0C65"/>
    <w:rsid w:val="00DB2840"/>
    <w:rsid w:val="00DC22F0"/>
    <w:rsid w:val="00DD1CA7"/>
    <w:rsid w:val="00DE07FA"/>
    <w:rsid w:val="00DF13CE"/>
    <w:rsid w:val="00DF2DDE"/>
    <w:rsid w:val="00E01667"/>
    <w:rsid w:val="00E05C5C"/>
    <w:rsid w:val="00E114EC"/>
    <w:rsid w:val="00E35F16"/>
    <w:rsid w:val="00E36209"/>
    <w:rsid w:val="00E36E66"/>
    <w:rsid w:val="00E40F7E"/>
    <w:rsid w:val="00E418C6"/>
    <w:rsid w:val="00E41FEC"/>
    <w:rsid w:val="00E420BB"/>
    <w:rsid w:val="00E42790"/>
    <w:rsid w:val="00E4706C"/>
    <w:rsid w:val="00E5094B"/>
    <w:rsid w:val="00E50DF6"/>
    <w:rsid w:val="00E64CB3"/>
    <w:rsid w:val="00E659C7"/>
    <w:rsid w:val="00E741D5"/>
    <w:rsid w:val="00E81F39"/>
    <w:rsid w:val="00E8702A"/>
    <w:rsid w:val="00E965C5"/>
    <w:rsid w:val="00E96A3A"/>
    <w:rsid w:val="00E973A7"/>
    <w:rsid w:val="00E97402"/>
    <w:rsid w:val="00E97B99"/>
    <w:rsid w:val="00EA299E"/>
    <w:rsid w:val="00EA5182"/>
    <w:rsid w:val="00EA7481"/>
    <w:rsid w:val="00EA7A1F"/>
    <w:rsid w:val="00EB1EA2"/>
    <w:rsid w:val="00EB246F"/>
    <w:rsid w:val="00EB2E9D"/>
    <w:rsid w:val="00EB401E"/>
    <w:rsid w:val="00EC1B12"/>
    <w:rsid w:val="00EC363B"/>
    <w:rsid w:val="00ED14E8"/>
    <w:rsid w:val="00EE55E1"/>
    <w:rsid w:val="00EE6FFC"/>
    <w:rsid w:val="00EF10AC"/>
    <w:rsid w:val="00EF1B7B"/>
    <w:rsid w:val="00EF4701"/>
    <w:rsid w:val="00EF564E"/>
    <w:rsid w:val="00EF7F95"/>
    <w:rsid w:val="00F120C4"/>
    <w:rsid w:val="00F2059C"/>
    <w:rsid w:val="00F22198"/>
    <w:rsid w:val="00F33D49"/>
    <w:rsid w:val="00F340F2"/>
    <w:rsid w:val="00F3481E"/>
    <w:rsid w:val="00F42D7D"/>
    <w:rsid w:val="00F431D5"/>
    <w:rsid w:val="00F45820"/>
    <w:rsid w:val="00F47419"/>
    <w:rsid w:val="00F536F7"/>
    <w:rsid w:val="00F577F6"/>
    <w:rsid w:val="00F6226A"/>
    <w:rsid w:val="00F63138"/>
    <w:rsid w:val="00F65266"/>
    <w:rsid w:val="00F71A9B"/>
    <w:rsid w:val="00F751E1"/>
    <w:rsid w:val="00F835CC"/>
    <w:rsid w:val="00F853A3"/>
    <w:rsid w:val="00F87779"/>
    <w:rsid w:val="00F87F18"/>
    <w:rsid w:val="00FC43C9"/>
    <w:rsid w:val="00FD347F"/>
    <w:rsid w:val="00FD622D"/>
    <w:rsid w:val="00FF1646"/>
    <w:rsid w:val="00FF3E4C"/>
    <w:rsid w:val="00FF4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C73CBD5"/>
  <w15:docId w15:val="{1B98214F-DF07-4C4E-AC1B-D133F188E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2790"/>
  </w:style>
  <w:style w:type="paragraph" w:styleId="Heading1">
    <w:name w:val="heading 1"/>
    <w:basedOn w:val="Normal"/>
    <w:next w:val="Normal"/>
    <w:link w:val="Heading1Char"/>
    <w:uiPriority w:val="9"/>
    <w:qFormat/>
    <w:rsid w:val="00E42790"/>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E42790"/>
    <w:pPr>
      <w:keepNext/>
      <w:numPr>
        <w:ilvl w:val="1"/>
        <w:numId w:val="1"/>
      </w:numPr>
      <w:spacing w:before="120" w:after="60"/>
      <w:outlineLvl w:val="1"/>
    </w:pPr>
    <w:rPr>
      <w:i/>
      <w:iCs/>
    </w:rPr>
  </w:style>
  <w:style w:type="paragraph" w:styleId="Heading3">
    <w:name w:val="heading 3"/>
    <w:basedOn w:val="Normal"/>
    <w:next w:val="Normal"/>
    <w:uiPriority w:val="9"/>
    <w:qFormat/>
    <w:rsid w:val="00E42790"/>
    <w:pPr>
      <w:keepNext/>
      <w:numPr>
        <w:ilvl w:val="2"/>
        <w:numId w:val="1"/>
      </w:numPr>
      <w:outlineLvl w:val="2"/>
    </w:pPr>
    <w:rPr>
      <w:i/>
      <w:iCs/>
    </w:rPr>
  </w:style>
  <w:style w:type="paragraph" w:styleId="Heading4">
    <w:name w:val="heading 4"/>
    <w:basedOn w:val="Normal"/>
    <w:next w:val="Normal"/>
    <w:uiPriority w:val="9"/>
    <w:qFormat/>
    <w:rsid w:val="00E42790"/>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E42790"/>
    <w:pPr>
      <w:numPr>
        <w:ilvl w:val="4"/>
        <w:numId w:val="1"/>
      </w:numPr>
      <w:spacing w:before="240" w:after="60"/>
      <w:outlineLvl w:val="4"/>
    </w:pPr>
    <w:rPr>
      <w:sz w:val="18"/>
      <w:szCs w:val="18"/>
    </w:rPr>
  </w:style>
  <w:style w:type="paragraph" w:styleId="Heading6">
    <w:name w:val="heading 6"/>
    <w:basedOn w:val="Normal"/>
    <w:next w:val="Normal"/>
    <w:uiPriority w:val="9"/>
    <w:qFormat/>
    <w:rsid w:val="00E42790"/>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E42790"/>
    <w:pPr>
      <w:numPr>
        <w:ilvl w:val="6"/>
        <w:numId w:val="1"/>
      </w:numPr>
      <w:spacing w:before="240" w:after="60"/>
      <w:outlineLvl w:val="6"/>
    </w:pPr>
    <w:rPr>
      <w:sz w:val="16"/>
      <w:szCs w:val="16"/>
    </w:rPr>
  </w:style>
  <w:style w:type="paragraph" w:styleId="Heading8">
    <w:name w:val="heading 8"/>
    <w:basedOn w:val="Normal"/>
    <w:next w:val="Normal"/>
    <w:uiPriority w:val="9"/>
    <w:qFormat/>
    <w:rsid w:val="00E42790"/>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E4279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E42790"/>
    <w:pPr>
      <w:spacing w:before="20"/>
      <w:ind w:firstLine="202"/>
      <w:jc w:val="both"/>
    </w:pPr>
    <w:rPr>
      <w:b/>
      <w:bCs/>
      <w:sz w:val="18"/>
      <w:szCs w:val="18"/>
    </w:rPr>
  </w:style>
  <w:style w:type="paragraph" w:customStyle="1" w:styleId="Authors">
    <w:name w:val="Authors"/>
    <w:basedOn w:val="Normal"/>
    <w:next w:val="Normal"/>
    <w:rsid w:val="00E4279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E42790"/>
    <w:rPr>
      <w:rFonts w:ascii="Times New Roman" w:hAnsi="Times New Roman" w:cs="Times New Roman"/>
      <w:i/>
      <w:iCs/>
      <w:sz w:val="22"/>
      <w:szCs w:val="22"/>
    </w:rPr>
  </w:style>
  <w:style w:type="paragraph" w:styleId="Title">
    <w:name w:val="Title"/>
    <w:basedOn w:val="Normal"/>
    <w:next w:val="Normal"/>
    <w:qFormat/>
    <w:rsid w:val="00E42790"/>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E42790"/>
    <w:pPr>
      <w:ind w:firstLine="202"/>
      <w:jc w:val="both"/>
    </w:pPr>
    <w:rPr>
      <w:sz w:val="16"/>
      <w:szCs w:val="16"/>
    </w:rPr>
  </w:style>
  <w:style w:type="paragraph" w:customStyle="1" w:styleId="References">
    <w:name w:val="References"/>
    <w:basedOn w:val="Normal"/>
    <w:rsid w:val="00E42790"/>
    <w:pPr>
      <w:numPr>
        <w:numId w:val="12"/>
      </w:numPr>
      <w:jc w:val="both"/>
    </w:pPr>
    <w:rPr>
      <w:sz w:val="16"/>
      <w:szCs w:val="16"/>
    </w:rPr>
  </w:style>
  <w:style w:type="paragraph" w:customStyle="1" w:styleId="IndexTerms">
    <w:name w:val="IndexTerms"/>
    <w:basedOn w:val="Normal"/>
    <w:next w:val="Normal"/>
    <w:rsid w:val="00E42790"/>
    <w:pPr>
      <w:ind w:firstLine="202"/>
      <w:jc w:val="both"/>
    </w:pPr>
    <w:rPr>
      <w:b/>
      <w:bCs/>
      <w:sz w:val="18"/>
      <w:szCs w:val="18"/>
    </w:rPr>
  </w:style>
  <w:style w:type="character" w:styleId="FootnoteReference">
    <w:name w:val="footnote reference"/>
    <w:basedOn w:val="DefaultParagraphFont"/>
    <w:semiHidden/>
    <w:rsid w:val="00E42790"/>
    <w:rPr>
      <w:vertAlign w:val="superscript"/>
    </w:rPr>
  </w:style>
  <w:style w:type="paragraph" w:styleId="Footer">
    <w:name w:val="footer"/>
    <w:basedOn w:val="Normal"/>
    <w:link w:val="FooterChar"/>
    <w:uiPriority w:val="99"/>
    <w:rsid w:val="00E42790"/>
    <w:pPr>
      <w:tabs>
        <w:tab w:val="center" w:pos="4320"/>
        <w:tab w:val="right" w:pos="8640"/>
      </w:tabs>
    </w:pPr>
  </w:style>
  <w:style w:type="paragraph" w:customStyle="1" w:styleId="Text">
    <w:name w:val="Text"/>
    <w:basedOn w:val="Normal"/>
    <w:rsid w:val="00E42790"/>
    <w:pPr>
      <w:widowControl w:val="0"/>
      <w:spacing w:line="252" w:lineRule="auto"/>
      <w:ind w:firstLine="202"/>
      <w:jc w:val="both"/>
    </w:pPr>
  </w:style>
  <w:style w:type="paragraph" w:customStyle="1" w:styleId="FigureCaption">
    <w:name w:val="Figure Caption"/>
    <w:basedOn w:val="Normal"/>
    <w:rsid w:val="00E42790"/>
    <w:pPr>
      <w:jc w:val="both"/>
    </w:pPr>
    <w:rPr>
      <w:sz w:val="16"/>
      <w:szCs w:val="16"/>
    </w:rPr>
  </w:style>
  <w:style w:type="paragraph" w:customStyle="1" w:styleId="TableTitle">
    <w:name w:val="Table Title"/>
    <w:basedOn w:val="Normal"/>
    <w:rsid w:val="00E42790"/>
    <w:pPr>
      <w:jc w:val="center"/>
    </w:pPr>
    <w:rPr>
      <w:smallCaps/>
      <w:sz w:val="16"/>
      <w:szCs w:val="16"/>
    </w:rPr>
  </w:style>
  <w:style w:type="paragraph" w:customStyle="1" w:styleId="ReferenceHead">
    <w:name w:val="Reference Head"/>
    <w:basedOn w:val="Heading1"/>
    <w:link w:val="ReferenceHeadChar"/>
    <w:rsid w:val="00E42790"/>
    <w:pPr>
      <w:numPr>
        <w:numId w:val="0"/>
      </w:numPr>
    </w:pPr>
  </w:style>
  <w:style w:type="paragraph" w:styleId="Header">
    <w:name w:val="header"/>
    <w:basedOn w:val="Normal"/>
    <w:rsid w:val="00E42790"/>
    <w:pPr>
      <w:tabs>
        <w:tab w:val="center" w:pos="4320"/>
        <w:tab w:val="right" w:pos="8640"/>
      </w:tabs>
    </w:pPr>
  </w:style>
  <w:style w:type="paragraph" w:customStyle="1" w:styleId="Equation">
    <w:name w:val="Equation"/>
    <w:basedOn w:val="Normal"/>
    <w:next w:val="Normal"/>
    <w:rsid w:val="00E42790"/>
    <w:pPr>
      <w:widowControl w:val="0"/>
      <w:tabs>
        <w:tab w:val="right" w:pos="5040"/>
      </w:tabs>
      <w:spacing w:line="252" w:lineRule="auto"/>
      <w:jc w:val="both"/>
    </w:pPr>
  </w:style>
  <w:style w:type="character" w:styleId="Hyperlink">
    <w:name w:val="Hyperlink"/>
    <w:basedOn w:val="DefaultParagraphFont"/>
    <w:rsid w:val="00E42790"/>
    <w:rPr>
      <w:color w:val="0000FF"/>
      <w:u w:val="single"/>
    </w:rPr>
  </w:style>
  <w:style w:type="character" w:styleId="FollowedHyperlink">
    <w:name w:val="FollowedHyperlink"/>
    <w:basedOn w:val="DefaultParagraphFont"/>
    <w:rsid w:val="00E42790"/>
    <w:rPr>
      <w:color w:val="800080"/>
      <w:u w:val="single"/>
    </w:rPr>
  </w:style>
  <w:style w:type="paragraph" w:styleId="BodyTextIndent">
    <w:name w:val="Body Text Indent"/>
    <w:basedOn w:val="Normal"/>
    <w:link w:val="BodyTextIndentChar"/>
    <w:rsid w:val="00E42790"/>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UnresolvedMention">
    <w:name w:val="Unresolved Mention"/>
    <w:basedOn w:val="DefaultParagraphFont"/>
    <w:uiPriority w:val="99"/>
    <w:semiHidden/>
    <w:unhideWhenUsed/>
    <w:rsid w:val="007A0E3E"/>
    <w:rPr>
      <w:color w:val="605E5C"/>
      <w:shd w:val="clear" w:color="auto" w:fill="E1DFDD"/>
    </w:rPr>
  </w:style>
  <w:style w:type="paragraph" w:styleId="ListParagraph">
    <w:name w:val="List Paragraph"/>
    <w:basedOn w:val="Normal"/>
    <w:uiPriority w:val="34"/>
    <w:qFormat/>
    <w:rsid w:val="00A84901"/>
    <w:pPr>
      <w:ind w:left="720"/>
      <w:contextualSpacing/>
    </w:pPr>
  </w:style>
  <w:style w:type="paragraph" w:styleId="NormalWeb">
    <w:name w:val="Normal (Web)"/>
    <w:basedOn w:val="Normal"/>
    <w:uiPriority w:val="99"/>
    <w:semiHidden/>
    <w:unhideWhenUsed/>
    <w:rsid w:val="00B756AC"/>
    <w:pPr>
      <w:spacing w:before="100" w:beforeAutospacing="1" w:after="100" w:afterAutospacing="1"/>
    </w:pPr>
    <w:rPr>
      <w:sz w:val="24"/>
      <w:szCs w:val="24"/>
      <w:lang w:val="en-ID"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8197">
      <w:bodyDiv w:val="1"/>
      <w:marLeft w:val="0"/>
      <w:marRight w:val="0"/>
      <w:marTop w:val="0"/>
      <w:marBottom w:val="0"/>
      <w:divBdr>
        <w:top w:val="none" w:sz="0" w:space="0" w:color="auto"/>
        <w:left w:val="none" w:sz="0" w:space="0" w:color="auto"/>
        <w:bottom w:val="none" w:sz="0" w:space="0" w:color="auto"/>
        <w:right w:val="none" w:sz="0" w:space="0" w:color="auto"/>
      </w:divBdr>
    </w:div>
    <w:div w:id="128985684">
      <w:bodyDiv w:val="1"/>
      <w:marLeft w:val="0"/>
      <w:marRight w:val="0"/>
      <w:marTop w:val="0"/>
      <w:marBottom w:val="0"/>
      <w:divBdr>
        <w:top w:val="none" w:sz="0" w:space="0" w:color="auto"/>
        <w:left w:val="none" w:sz="0" w:space="0" w:color="auto"/>
        <w:bottom w:val="none" w:sz="0" w:space="0" w:color="auto"/>
        <w:right w:val="none" w:sz="0" w:space="0" w:color="auto"/>
      </w:divBdr>
    </w:div>
    <w:div w:id="359164947">
      <w:bodyDiv w:val="1"/>
      <w:marLeft w:val="0"/>
      <w:marRight w:val="0"/>
      <w:marTop w:val="0"/>
      <w:marBottom w:val="0"/>
      <w:divBdr>
        <w:top w:val="none" w:sz="0" w:space="0" w:color="auto"/>
        <w:left w:val="none" w:sz="0" w:space="0" w:color="auto"/>
        <w:bottom w:val="none" w:sz="0" w:space="0" w:color="auto"/>
        <w:right w:val="none" w:sz="0" w:space="0" w:color="auto"/>
      </w:divBdr>
    </w:div>
    <w:div w:id="529760037">
      <w:bodyDiv w:val="1"/>
      <w:marLeft w:val="0"/>
      <w:marRight w:val="0"/>
      <w:marTop w:val="0"/>
      <w:marBottom w:val="0"/>
      <w:divBdr>
        <w:top w:val="none" w:sz="0" w:space="0" w:color="auto"/>
        <w:left w:val="none" w:sz="0" w:space="0" w:color="auto"/>
        <w:bottom w:val="none" w:sz="0" w:space="0" w:color="auto"/>
        <w:right w:val="none" w:sz="0" w:space="0" w:color="auto"/>
      </w:divBdr>
    </w:div>
    <w:div w:id="542254345">
      <w:bodyDiv w:val="1"/>
      <w:marLeft w:val="0"/>
      <w:marRight w:val="0"/>
      <w:marTop w:val="0"/>
      <w:marBottom w:val="0"/>
      <w:divBdr>
        <w:top w:val="none" w:sz="0" w:space="0" w:color="auto"/>
        <w:left w:val="none" w:sz="0" w:space="0" w:color="auto"/>
        <w:bottom w:val="none" w:sz="0" w:space="0" w:color="auto"/>
        <w:right w:val="none" w:sz="0" w:space="0" w:color="auto"/>
      </w:divBdr>
    </w:div>
    <w:div w:id="548877709">
      <w:bodyDiv w:val="1"/>
      <w:marLeft w:val="0"/>
      <w:marRight w:val="0"/>
      <w:marTop w:val="0"/>
      <w:marBottom w:val="0"/>
      <w:divBdr>
        <w:top w:val="none" w:sz="0" w:space="0" w:color="auto"/>
        <w:left w:val="none" w:sz="0" w:space="0" w:color="auto"/>
        <w:bottom w:val="none" w:sz="0" w:space="0" w:color="auto"/>
        <w:right w:val="none" w:sz="0" w:space="0" w:color="auto"/>
      </w:divBdr>
    </w:div>
    <w:div w:id="650403358">
      <w:bodyDiv w:val="1"/>
      <w:marLeft w:val="0"/>
      <w:marRight w:val="0"/>
      <w:marTop w:val="0"/>
      <w:marBottom w:val="0"/>
      <w:divBdr>
        <w:top w:val="none" w:sz="0" w:space="0" w:color="auto"/>
        <w:left w:val="none" w:sz="0" w:space="0" w:color="auto"/>
        <w:bottom w:val="none" w:sz="0" w:space="0" w:color="auto"/>
        <w:right w:val="none" w:sz="0" w:space="0" w:color="auto"/>
      </w:divBdr>
    </w:div>
    <w:div w:id="1090855946">
      <w:bodyDiv w:val="1"/>
      <w:marLeft w:val="0"/>
      <w:marRight w:val="0"/>
      <w:marTop w:val="0"/>
      <w:marBottom w:val="0"/>
      <w:divBdr>
        <w:top w:val="none" w:sz="0" w:space="0" w:color="auto"/>
        <w:left w:val="none" w:sz="0" w:space="0" w:color="auto"/>
        <w:bottom w:val="none" w:sz="0" w:space="0" w:color="auto"/>
        <w:right w:val="none" w:sz="0" w:space="0" w:color="auto"/>
      </w:divBdr>
    </w:div>
    <w:div w:id="1373918434">
      <w:bodyDiv w:val="1"/>
      <w:marLeft w:val="0"/>
      <w:marRight w:val="0"/>
      <w:marTop w:val="0"/>
      <w:marBottom w:val="0"/>
      <w:divBdr>
        <w:top w:val="none" w:sz="0" w:space="0" w:color="auto"/>
        <w:left w:val="none" w:sz="0" w:space="0" w:color="auto"/>
        <w:bottom w:val="none" w:sz="0" w:space="0" w:color="auto"/>
        <w:right w:val="none" w:sz="0" w:space="0" w:color="auto"/>
      </w:divBdr>
    </w:div>
    <w:div w:id="1376156923">
      <w:bodyDiv w:val="1"/>
      <w:marLeft w:val="0"/>
      <w:marRight w:val="0"/>
      <w:marTop w:val="0"/>
      <w:marBottom w:val="0"/>
      <w:divBdr>
        <w:top w:val="none" w:sz="0" w:space="0" w:color="auto"/>
        <w:left w:val="none" w:sz="0" w:space="0" w:color="auto"/>
        <w:bottom w:val="none" w:sz="0" w:space="0" w:color="auto"/>
        <w:right w:val="none" w:sz="0" w:space="0" w:color="auto"/>
      </w:divBdr>
    </w:div>
    <w:div w:id="1743286449">
      <w:bodyDiv w:val="1"/>
      <w:marLeft w:val="0"/>
      <w:marRight w:val="0"/>
      <w:marTop w:val="0"/>
      <w:marBottom w:val="0"/>
      <w:divBdr>
        <w:top w:val="none" w:sz="0" w:space="0" w:color="auto"/>
        <w:left w:val="none" w:sz="0" w:space="0" w:color="auto"/>
        <w:bottom w:val="none" w:sz="0" w:space="0" w:color="auto"/>
        <w:right w:val="none" w:sz="0" w:space="0" w:color="auto"/>
      </w:divBdr>
    </w:div>
    <w:div w:id="1766536930">
      <w:bodyDiv w:val="1"/>
      <w:marLeft w:val="0"/>
      <w:marRight w:val="0"/>
      <w:marTop w:val="0"/>
      <w:marBottom w:val="0"/>
      <w:divBdr>
        <w:top w:val="none" w:sz="0" w:space="0" w:color="auto"/>
        <w:left w:val="none" w:sz="0" w:space="0" w:color="auto"/>
        <w:bottom w:val="none" w:sz="0" w:space="0" w:color="auto"/>
        <w:right w:val="none" w:sz="0" w:space="0" w:color="auto"/>
      </w:divBdr>
    </w:div>
    <w:div w:id="211990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mailto:calvin_a20@mhs.stts.ed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in\Downloads\CEK%20BUKU%20MANDIRI%20V4%20(1)\CEK%20BUKU%20MANDIRI%20V4\TEMPLATE%20BUKU\%5bTEMPLATE%5d%20ARTIKEL%20ILMIAH%20NOVEMBER%20202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B7A4B-C4F4-4F6C-8064-DB7668CB5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ARTIKEL ILMIAH NOVEMBER 2023</Template>
  <TotalTime>182</TotalTime>
  <Pages>8</Pages>
  <Words>4504</Words>
  <Characters>25677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30121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Angelin</dc:creator>
  <cp:lastModifiedBy>Calvin Adhikang</cp:lastModifiedBy>
  <cp:revision>33</cp:revision>
  <cp:lastPrinted>2017-07-25T11:04:00Z</cp:lastPrinted>
  <dcterms:created xsi:type="dcterms:W3CDTF">2024-05-14T05:35:00Z</dcterms:created>
  <dcterms:modified xsi:type="dcterms:W3CDTF">2024-05-16T08:21:00Z</dcterms:modified>
</cp:coreProperties>
</file>